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1E3B" w:rsidRPr="00E70AB8" w:rsidRDefault="005A78A2" w:rsidP="007118B1">
      <w:pPr>
        <w:pStyle w:val="1"/>
        <w:jc w:val="center"/>
        <w:rPr>
          <w:rFonts w:hint="eastAsia"/>
          <w:sz w:val="24"/>
          <w:szCs w:val="24"/>
          <w:lang w:val="en-US"/>
        </w:rPr>
      </w:pPr>
      <w:bookmarkStart w:id="0" w:name="_Toc152965066"/>
      <w:r w:rsidRPr="00E70AB8">
        <w:rPr>
          <w:sz w:val="24"/>
          <w:szCs w:val="24"/>
          <w:lang w:val="en-US"/>
        </w:rPr>
        <w:t>Go</w:t>
      </w:r>
      <w:r w:rsidRPr="00E70AB8">
        <w:rPr>
          <w:rFonts w:hint="eastAsia"/>
          <w:sz w:val="24"/>
          <w:szCs w:val="24"/>
          <w:lang w:val="en-US"/>
        </w:rPr>
        <w:t>基础</w:t>
      </w:r>
      <w:bookmarkEnd w:id="0"/>
    </w:p>
    <w:p w:rsidR="001F7A42" w:rsidRPr="00E70AB8" w:rsidRDefault="001F7A42" w:rsidP="00201E3B">
      <w:pPr>
        <w:rPr>
          <w:sz w:val="24"/>
          <w:szCs w:val="24"/>
        </w:rPr>
      </w:pPr>
    </w:p>
    <w:p w:rsidR="001F7A42" w:rsidRPr="00E70AB8" w:rsidRDefault="001F7A42" w:rsidP="00201E3B">
      <w:pPr>
        <w:rPr>
          <w:rFonts w:hint="eastAsia"/>
          <w:sz w:val="24"/>
          <w:szCs w:val="24"/>
        </w:rPr>
      </w:pPr>
    </w:p>
    <w:p w:rsidR="00542935" w:rsidRDefault="0028725D">
      <w:pPr>
        <w:pStyle w:val="TOC1"/>
        <w:tabs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r w:rsidRPr="00E70AB8">
        <w:rPr>
          <w:sz w:val="24"/>
          <w:szCs w:val="24"/>
        </w:rPr>
        <w:fldChar w:fldCharType="begin"/>
      </w:r>
      <w:r w:rsidRPr="00E70AB8">
        <w:rPr>
          <w:sz w:val="24"/>
          <w:szCs w:val="24"/>
        </w:rPr>
        <w:instrText xml:space="preserve"> </w:instrText>
      </w:r>
      <w:r w:rsidRPr="00E70AB8">
        <w:rPr>
          <w:rFonts w:hint="eastAsia"/>
          <w:sz w:val="24"/>
          <w:szCs w:val="24"/>
        </w:rPr>
        <w:instrText>TOC \o "1-3" \h \z \u</w:instrText>
      </w:r>
      <w:r w:rsidRPr="00E70AB8">
        <w:rPr>
          <w:sz w:val="24"/>
          <w:szCs w:val="24"/>
        </w:rPr>
        <w:instrText xml:space="preserve"> </w:instrText>
      </w:r>
      <w:r w:rsidRPr="00E70AB8">
        <w:rPr>
          <w:sz w:val="24"/>
          <w:szCs w:val="24"/>
        </w:rPr>
        <w:fldChar w:fldCharType="separate"/>
      </w:r>
      <w:hyperlink w:anchor="_Toc152965066" w:history="1">
        <w:r w:rsidR="00542935" w:rsidRPr="00E20E59">
          <w:rPr>
            <w:rStyle w:val="afa"/>
            <w:noProof/>
            <w:lang w:val="en-US"/>
          </w:rPr>
          <w:t>Go</w:t>
        </w:r>
        <w:r w:rsidR="00542935" w:rsidRPr="00E20E59">
          <w:rPr>
            <w:rStyle w:val="afa"/>
            <w:noProof/>
            <w:lang w:val="en-US"/>
          </w:rPr>
          <w:t>基础</w:t>
        </w:r>
        <w:r w:rsidR="00542935">
          <w:rPr>
            <w:noProof/>
            <w:webHidden/>
          </w:rPr>
          <w:tab/>
        </w:r>
        <w:r w:rsidR="00542935">
          <w:rPr>
            <w:noProof/>
            <w:webHidden/>
          </w:rPr>
          <w:fldChar w:fldCharType="begin"/>
        </w:r>
        <w:r w:rsidR="00542935">
          <w:rPr>
            <w:noProof/>
            <w:webHidden/>
          </w:rPr>
          <w:instrText xml:space="preserve"> PAGEREF _Toc152965066 \h </w:instrText>
        </w:r>
        <w:r w:rsidR="00542935">
          <w:rPr>
            <w:noProof/>
            <w:webHidden/>
          </w:rPr>
        </w:r>
        <w:r w:rsidR="00542935">
          <w:rPr>
            <w:noProof/>
            <w:webHidden/>
          </w:rPr>
          <w:fldChar w:fldCharType="separate"/>
        </w:r>
        <w:r w:rsidR="00542935">
          <w:rPr>
            <w:noProof/>
            <w:webHidden/>
          </w:rPr>
          <w:t>1</w:t>
        </w:r>
        <w:r w:rsidR="00542935"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067" w:history="1">
        <w:r w:rsidRPr="00E20E59">
          <w:rPr>
            <w:rStyle w:val="afa"/>
            <w:noProof/>
          </w:rPr>
          <w:t>1.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2"/>
        <w:tabs>
          <w:tab w:val="left" w:pos="900"/>
          <w:tab w:val="right" w:leader="dot" w:pos="9017"/>
        </w:tabs>
        <w:rPr>
          <w:smallCaps w:val="0"/>
          <w:noProof/>
          <w:color w:val="auto"/>
          <w:kern w:val="2"/>
          <w:sz w:val="21"/>
          <w:szCs w:val="24"/>
          <w:lang w:val="en-US"/>
        </w:rPr>
      </w:pPr>
      <w:hyperlink w:anchor="_Toc152965068" w:history="1">
        <w:r w:rsidRPr="00E20E59">
          <w:rPr>
            <w:rStyle w:val="afa"/>
            <w:noProof/>
          </w:rPr>
          <w:t>1.1.</w:t>
        </w:r>
        <w:r>
          <w:rPr>
            <w:small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2"/>
        <w:tabs>
          <w:tab w:val="left" w:pos="900"/>
          <w:tab w:val="right" w:leader="dot" w:pos="9017"/>
        </w:tabs>
        <w:rPr>
          <w:smallCaps w:val="0"/>
          <w:noProof/>
          <w:color w:val="auto"/>
          <w:kern w:val="2"/>
          <w:sz w:val="21"/>
          <w:szCs w:val="24"/>
          <w:lang w:val="en-US"/>
        </w:rPr>
      </w:pPr>
      <w:hyperlink w:anchor="_Toc152965069" w:history="1">
        <w:r w:rsidRPr="00E20E59">
          <w:rPr>
            <w:rStyle w:val="afa"/>
            <w:noProof/>
            <w:lang w:val="en-US"/>
          </w:rPr>
          <w:t>1.2.</w:t>
        </w:r>
        <w:r>
          <w:rPr>
            <w:small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  <w:lang w:val="en-US"/>
          </w:rPr>
          <w:t>整数类型、浮点类型、字符类型、布尔类型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3"/>
        <w:tabs>
          <w:tab w:val="right" w:leader="dot" w:pos="9017"/>
        </w:tabs>
        <w:rPr>
          <w:i w:val="0"/>
          <w:iCs w:val="0"/>
          <w:noProof/>
          <w:color w:val="auto"/>
          <w:kern w:val="2"/>
          <w:sz w:val="21"/>
          <w:szCs w:val="24"/>
          <w:lang w:val="en-US"/>
        </w:rPr>
      </w:pPr>
      <w:hyperlink w:anchor="_Toc152965070" w:history="1">
        <w:r w:rsidRPr="00E20E59">
          <w:rPr>
            <w:rStyle w:val="afa"/>
            <w:noProof/>
            <w:lang w:val="en-US"/>
          </w:rPr>
          <w:t>1.2.1</w:t>
        </w:r>
        <w:r w:rsidRPr="00E20E59">
          <w:rPr>
            <w:rStyle w:val="afa"/>
            <w:noProof/>
            <w:lang w:val="en-US"/>
          </w:rPr>
          <w:t>整数类型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3"/>
        <w:tabs>
          <w:tab w:val="right" w:leader="dot" w:pos="9017"/>
        </w:tabs>
        <w:rPr>
          <w:i w:val="0"/>
          <w:iCs w:val="0"/>
          <w:noProof/>
          <w:color w:val="auto"/>
          <w:kern w:val="2"/>
          <w:sz w:val="21"/>
          <w:szCs w:val="24"/>
          <w:lang w:val="en-US"/>
        </w:rPr>
      </w:pPr>
      <w:hyperlink w:anchor="_Toc152965071" w:history="1">
        <w:r w:rsidRPr="00E20E59">
          <w:rPr>
            <w:rStyle w:val="afa"/>
            <w:noProof/>
            <w:lang w:val="en-US"/>
          </w:rPr>
          <w:t xml:space="preserve">1.2.2 </w:t>
        </w:r>
        <w:r w:rsidRPr="00E20E59">
          <w:rPr>
            <w:rStyle w:val="afa"/>
            <w:noProof/>
            <w:lang w:val="en-US"/>
          </w:rPr>
          <w:t>浮点类型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3"/>
        <w:tabs>
          <w:tab w:val="right" w:leader="dot" w:pos="9017"/>
        </w:tabs>
        <w:rPr>
          <w:i w:val="0"/>
          <w:iCs w:val="0"/>
          <w:noProof/>
          <w:color w:val="auto"/>
          <w:kern w:val="2"/>
          <w:sz w:val="21"/>
          <w:szCs w:val="24"/>
          <w:lang w:val="en-US"/>
        </w:rPr>
      </w:pPr>
      <w:hyperlink w:anchor="_Toc152965072" w:history="1">
        <w:r w:rsidRPr="00E20E59">
          <w:rPr>
            <w:rStyle w:val="afa"/>
            <w:noProof/>
            <w:lang w:val="en-US"/>
          </w:rPr>
          <w:t xml:space="preserve">1.2.3 </w:t>
        </w:r>
        <w:r w:rsidRPr="00E20E59">
          <w:rPr>
            <w:rStyle w:val="afa"/>
            <w:noProof/>
            <w:lang w:val="en-US"/>
          </w:rPr>
          <w:t>字符类型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3"/>
        <w:tabs>
          <w:tab w:val="right" w:leader="dot" w:pos="9017"/>
        </w:tabs>
        <w:rPr>
          <w:i w:val="0"/>
          <w:iCs w:val="0"/>
          <w:noProof/>
          <w:color w:val="auto"/>
          <w:kern w:val="2"/>
          <w:sz w:val="21"/>
          <w:szCs w:val="24"/>
          <w:lang w:val="en-US"/>
        </w:rPr>
      </w:pPr>
      <w:hyperlink w:anchor="_Toc152965073" w:history="1">
        <w:r w:rsidRPr="00E20E59">
          <w:rPr>
            <w:rStyle w:val="afa"/>
            <w:noProof/>
            <w:lang w:val="en-US"/>
          </w:rPr>
          <w:t xml:space="preserve">1.2.4 </w:t>
        </w:r>
        <w:r w:rsidRPr="00E20E59">
          <w:rPr>
            <w:rStyle w:val="afa"/>
            <w:noProof/>
            <w:lang w:val="en-US"/>
          </w:rPr>
          <w:t>布尔类型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3"/>
        <w:tabs>
          <w:tab w:val="right" w:leader="dot" w:pos="9017"/>
        </w:tabs>
        <w:rPr>
          <w:i w:val="0"/>
          <w:iCs w:val="0"/>
          <w:noProof/>
          <w:color w:val="auto"/>
          <w:kern w:val="2"/>
          <w:sz w:val="21"/>
          <w:szCs w:val="24"/>
          <w:lang w:val="en-US"/>
        </w:rPr>
      </w:pPr>
      <w:hyperlink w:anchor="_Toc152965074" w:history="1">
        <w:r w:rsidRPr="00E20E59">
          <w:rPr>
            <w:rStyle w:val="afa"/>
            <w:noProof/>
            <w:lang w:val="en-US"/>
          </w:rPr>
          <w:t xml:space="preserve">1.2.5 </w:t>
        </w:r>
        <w:r w:rsidRPr="00E20E59">
          <w:rPr>
            <w:rStyle w:val="afa"/>
            <w:noProof/>
            <w:lang w:val="en-US"/>
          </w:rPr>
          <w:t>字符串类型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2"/>
        <w:tabs>
          <w:tab w:val="right" w:leader="dot" w:pos="9017"/>
        </w:tabs>
        <w:rPr>
          <w:smallCaps w:val="0"/>
          <w:noProof/>
          <w:color w:val="auto"/>
          <w:kern w:val="2"/>
          <w:sz w:val="21"/>
          <w:szCs w:val="24"/>
          <w:lang w:val="en-US"/>
        </w:rPr>
      </w:pPr>
      <w:hyperlink w:anchor="_Toc152965075" w:history="1">
        <w:r w:rsidRPr="00E20E59">
          <w:rPr>
            <w:rStyle w:val="afa"/>
            <w:noProof/>
            <w:lang w:val="en-US"/>
          </w:rPr>
          <w:t xml:space="preserve">1.3 </w:t>
        </w:r>
        <w:r w:rsidRPr="00E20E59">
          <w:rPr>
            <w:rStyle w:val="afa"/>
            <w:noProof/>
            <w:lang w:val="en-US"/>
          </w:rPr>
          <w:t>基本数据类型的默认值以及转换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3"/>
        <w:tabs>
          <w:tab w:val="right" w:leader="dot" w:pos="9017"/>
        </w:tabs>
        <w:rPr>
          <w:i w:val="0"/>
          <w:iCs w:val="0"/>
          <w:noProof/>
          <w:color w:val="auto"/>
          <w:kern w:val="2"/>
          <w:sz w:val="21"/>
          <w:szCs w:val="24"/>
          <w:lang w:val="en-US"/>
        </w:rPr>
      </w:pPr>
      <w:hyperlink w:anchor="_Toc152965076" w:history="1">
        <w:r w:rsidRPr="00E20E59">
          <w:rPr>
            <w:rStyle w:val="afa"/>
            <w:noProof/>
            <w:lang w:val="en-US"/>
          </w:rPr>
          <w:t xml:space="preserve">1.3.1 </w:t>
        </w:r>
        <w:r w:rsidRPr="00E20E59">
          <w:rPr>
            <w:rStyle w:val="afa"/>
            <w:noProof/>
            <w:lang w:val="en-US"/>
          </w:rPr>
          <w:t>基本数据类型默认值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3"/>
        <w:tabs>
          <w:tab w:val="right" w:leader="dot" w:pos="9017"/>
        </w:tabs>
        <w:rPr>
          <w:i w:val="0"/>
          <w:iCs w:val="0"/>
          <w:noProof/>
          <w:color w:val="auto"/>
          <w:kern w:val="2"/>
          <w:sz w:val="21"/>
          <w:szCs w:val="24"/>
          <w:lang w:val="en-US"/>
        </w:rPr>
      </w:pPr>
      <w:hyperlink w:anchor="_Toc152965077" w:history="1">
        <w:r w:rsidRPr="00E20E59">
          <w:rPr>
            <w:rStyle w:val="afa"/>
            <w:noProof/>
            <w:lang w:val="en-US"/>
          </w:rPr>
          <w:t xml:space="preserve">1.3.2 </w:t>
        </w:r>
        <w:r w:rsidRPr="00E20E59">
          <w:rPr>
            <w:rStyle w:val="afa"/>
            <w:noProof/>
            <w:lang w:val="en-US"/>
          </w:rPr>
          <w:t>类型转换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2"/>
        <w:tabs>
          <w:tab w:val="right" w:leader="dot" w:pos="9017"/>
        </w:tabs>
        <w:rPr>
          <w:smallCaps w:val="0"/>
          <w:noProof/>
          <w:color w:val="auto"/>
          <w:kern w:val="2"/>
          <w:sz w:val="21"/>
          <w:szCs w:val="24"/>
          <w:lang w:val="en-US"/>
        </w:rPr>
      </w:pPr>
      <w:hyperlink w:anchor="_Toc152965078" w:history="1">
        <w:r w:rsidRPr="00E20E59">
          <w:rPr>
            <w:rStyle w:val="afa"/>
            <w:noProof/>
            <w:lang w:val="en-US"/>
          </w:rPr>
          <w:t xml:space="preserve">1.4 </w:t>
        </w:r>
        <w:r w:rsidRPr="00E20E59">
          <w:rPr>
            <w:rStyle w:val="afa"/>
            <w:noProof/>
            <w:lang w:val="en-US"/>
          </w:rPr>
          <w:t>基本数据类型和</w:t>
        </w:r>
        <w:r w:rsidRPr="00E20E59">
          <w:rPr>
            <w:rStyle w:val="afa"/>
            <w:noProof/>
            <w:lang w:val="en-US"/>
          </w:rPr>
          <w:t>string</w:t>
        </w:r>
        <w:r w:rsidRPr="00E20E59">
          <w:rPr>
            <w:rStyle w:val="afa"/>
            <w:noProof/>
            <w:lang w:val="en-US"/>
          </w:rPr>
          <w:t>相互转换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3"/>
        <w:tabs>
          <w:tab w:val="right" w:leader="dot" w:pos="9017"/>
        </w:tabs>
        <w:rPr>
          <w:i w:val="0"/>
          <w:iCs w:val="0"/>
          <w:noProof/>
          <w:color w:val="auto"/>
          <w:kern w:val="2"/>
          <w:sz w:val="21"/>
          <w:szCs w:val="24"/>
          <w:lang w:val="en-US"/>
        </w:rPr>
      </w:pPr>
      <w:hyperlink w:anchor="_Toc152965079" w:history="1">
        <w:r w:rsidRPr="00E20E59">
          <w:rPr>
            <w:rStyle w:val="afa"/>
            <w:noProof/>
            <w:lang w:val="en-US"/>
          </w:rPr>
          <w:t xml:space="preserve">1.4.1 </w:t>
        </w:r>
        <w:r w:rsidRPr="00E20E59">
          <w:rPr>
            <w:rStyle w:val="afa"/>
            <w:noProof/>
            <w:lang w:val="en-US"/>
          </w:rPr>
          <w:t>基本数据类型转换</w:t>
        </w:r>
        <w:r w:rsidRPr="00E20E59">
          <w:rPr>
            <w:rStyle w:val="afa"/>
            <w:noProof/>
            <w:lang w:val="en-US"/>
          </w:rPr>
          <w:t>string</w:t>
        </w:r>
        <w:r w:rsidRPr="00E20E59">
          <w:rPr>
            <w:rStyle w:val="afa"/>
            <w:noProof/>
            <w:lang w:val="en-US"/>
          </w:rPr>
          <w:t>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2"/>
        <w:tabs>
          <w:tab w:val="right" w:leader="dot" w:pos="9017"/>
        </w:tabs>
        <w:rPr>
          <w:smallCaps w:val="0"/>
          <w:noProof/>
          <w:color w:val="auto"/>
          <w:kern w:val="2"/>
          <w:sz w:val="21"/>
          <w:szCs w:val="24"/>
          <w:lang w:val="en-US"/>
        </w:rPr>
      </w:pPr>
      <w:hyperlink w:anchor="_Toc152965080" w:history="1">
        <w:r w:rsidRPr="00E20E59">
          <w:rPr>
            <w:rStyle w:val="afa"/>
            <w:noProof/>
            <w:lang w:val="en-US"/>
          </w:rPr>
          <w:t xml:space="preserve">1.5 </w:t>
        </w:r>
        <w:r w:rsidRPr="00E20E59">
          <w:rPr>
            <w:rStyle w:val="afa"/>
            <w:noProof/>
            <w:lang w:val="en-US"/>
          </w:rPr>
          <w:t>指针、值类型与引用类型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3"/>
        <w:tabs>
          <w:tab w:val="right" w:leader="dot" w:pos="9017"/>
        </w:tabs>
        <w:rPr>
          <w:i w:val="0"/>
          <w:iCs w:val="0"/>
          <w:noProof/>
          <w:color w:val="auto"/>
          <w:kern w:val="2"/>
          <w:sz w:val="21"/>
          <w:szCs w:val="24"/>
          <w:lang w:val="en-US"/>
        </w:rPr>
      </w:pPr>
      <w:hyperlink w:anchor="_Toc152965081" w:history="1">
        <w:r w:rsidRPr="00E20E59">
          <w:rPr>
            <w:rStyle w:val="afa"/>
            <w:noProof/>
            <w:lang w:val="en-US"/>
          </w:rPr>
          <w:t xml:space="preserve">1.5.1 </w:t>
        </w:r>
        <w:r w:rsidRPr="00E20E59">
          <w:rPr>
            <w:rStyle w:val="afa"/>
            <w:noProof/>
            <w:lang w:val="en-US"/>
          </w:rPr>
          <w:t>指针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3"/>
        <w:tabs>
          <w:tab w:val="right" w:leader="dot" w:pos="9017"/>
        </w:tabs>
        <w:rPr>
          <w:i w:val="0"/>
          <w:iCs w:val="0"/>
          <w:noProof/>
          <w:color w:val="auto"/>
          <w:kern w:val="2"/>
          <w:sz w:val="21"/>
          <w:szCs w:val="24"/>
          <w:lang w:val="en-US"/>
        </w:rPr>
      </w:pPr>
      <w:hyperlink w:anchor="_Toc152965082" w:history="1">
        <w:r w:rsidRPr="00E20E59">
          <w:rPr>
            <w:rStyle w:val="afa"/>
            <w:noProof/>
            <w:lang w:val="en-US"/>
          </w:rPr>
          <w:t xml:space="preserve">1.5.2 </w:t>
        </w:r>
        <w:r w:rsidRPr="00E20E59">
          <w:rPr>
            <w:rStyle w:val="afa"/>
            <w:noProof/>
            <w:lang w:val="en-US"/>
          </w:rPr>
          <w:t>值类型和引用类型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2"/>
        <w:tabs>
          <w:tab w:val="right" w:leader="dot" w:pos="9017"/>
        </w:tabs>
        <w:rPr>
          <w:smallCaps w:val="0"/>
          <w:noProof/>
          <w:color w:val="auto"/>
          <w:kern w:val="2"/>
          <w:sz w:val="21"/>
          <w:szCs w:val="24"/>
          <w:lang w:val="en-US"/>
        </w:rPr>
      </w:pPr>
      <w:hyperlink w:anchor="_Toc152965083" w:history="1">
        <w:r w:rsidRPr="00E20E59">
          <w:rPr>
            <w:rStyle w:val="afa"/>
            <w:noProof/>
            <w:lang w:val="en-US"/>
          </w:rPr>
          <w:t xml:space="preserve">1.6 </w:t>
        </w:r>
        <w:r w:rsidRPr="00E20E59">
          <w:rPr>
            <w:rStyle w:val="afa"/>
            <w:noProof/>
            <w:lang w:val="en-US"/>
          </w:rPr>
          <w:t>标识符的命名规范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084" w:history="1">
        <w:r w:rsidRPr="00E20E59">
          <w:rPr>
            <w:rStyle w:val="afa"/>
            <w:noProof/>
          </w:rPr>
          <w:t>2.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运算符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2"/>
        <w:tabs>
          <w:tab w:val="right" w:leader="dot" w:pos="9017"/>
        </w:tabs>
        <w:rPr>
          <w:smallCaps w:val="0"/>
          <w:noProof/>
          <w:color w:val="auto"/>
          <w:kern w:val="2"/>
          <w:sz w:val="21"/>
          <w:szCs w:val="24"/>
          <w:lang w:val="en-US"/>
        </w:rPr>
      </w:pPr>
      <w:hyperlink w:anchor="_Toc152965085" w:history="1">
        <w:r w:rsidRPr="00E20E59">
          <w:rPr>
            <w:rStyle w:val="afa"/>
            <w:noProof/>
          </w:rPr>
          <w:t>2.1</w:t>
        </w:r>
        <w:r w:rsidRPr="00E20E59">
          <w:rPr>
            <w:rStyle w:val="afa"/>
            <w:noProof/>
          </w:rPr>
          <w:t>算数运算符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2"/>
        <w:tabs>
          <w:tab w:val="right" w:leader="dot" w:pos="9017"/>
        </w:tabs>
        <w:rPr>
          <w:smallCaps w:val="0"/>
          <w:noProof/>
          <w:color w:val="auto"/>
          <w:kern w:val="2"/>
          <w:sz w:val="21"/>
          <w:szCs w:val="24"/>
          <w:lang w:val="en-US"/>
        </w:rPr>
      </w:pPr>
      <w:hyperlink w:anchor="_Toc152965086" w:history="1">
        <w:r w:rsidRPr="00E20E59">
          <w:rPr>
            <w:rStyle w:val="afa"/>
            <w:noProof/>
            <w:lang w:val="en-US"/>
          </w:rPr>
          <w:t>2.2.</w:t>
        </w:r>
        <w:r w:rsidRPr="00E20E59">
          <w:rPr>
            <w:rStyle w:val="afa"/>
            <w:rFonts w:ascii="宋体" w:hAnsi="宋体" w:cs="宋体"/>
            <w:noProof/>
            <w:lang w:val="en-US"/>
          </w:rPr>
          <w:t>关系运算符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2"/>
        <w:tabs>
          <w:tab w:val="right" w:leader="dot" w:pos="9017"/>
        </w:tabs>
        <w:rPr>
          <w:smallCaps w:val="0"/>
          <w:noProof/>
          <w:color w:val="auto"/>
          <w:kern w:val="2"/>
          <w:sz w:val="21"/>
          <w:szCs w:val="24"/>
          <w:lang w:val="en-US"/>
        </w:rPr>
      </w:pPr>
      <w:hyperlink w:anchor="_Toc152965087" w:history="1">
        <w:r w:rsidRPr="00E20E59">
          <w:rPr>
            <w:rStyle w:val="afa"/>
            <w:noProof/>
          </w:rPr>
          <w:t>2.3.</w:t>
        </w:r>
        <w:r w:rsidRPr="00E20E59">
          <w:rPr>
            <w:rStyle w:val="afa"/>
            <w:noProof/>
          </w:rPr>
          <w:t>逻辑运算符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2"/>
        <w:tabs>
          <w:tab w:val="right" w:leader="dot" w:pos="9017"/>
        </w:tabs>
        <w:rPr>
          <w:smallCaps w:val="0"/>
          <w:noProof/>
          <w:color w:val="auto"/>
          <w:kern w:val="2"/>
          <w:sz w:val="21"/>
          <w:szCs w:val="24"/>
          <w:lang w:val="en-US"/>
        </w:rPr>
      </w:pPr>
      <w:hyperlink w:anchor="_Toc152965088" w:history="1">
        <w:r w:rsidRPr="00E20E59">
          <w:rPr>
            <w:rStyle w:val="afa"/>
            <w:noProof/>
            <w:lang w:val="en-US"/>
          </w:rPr>
          <w:t>2.4.</w:t>
        </w:r>
        <w:r w:rsidRPr="00E20E59">
          <w:rPr>
            <w:rStyle w:val="afa"/>
            <w:noProof/>
            <w:lang w:val="en-US"/>
          </w:rPr>
          <w:t>位运算符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3"/>
        <w:tabs>
          <w:tab w:val="right" w:leader="dot" w:pos="9017"/>
        </w:tabs>
        <w:rPr>
          <w:i w:val="0"/>
          <w:iCs w:val="0"/>
          <w:noProof/>
          <w:color w:val="auto"/>
          <w:kern w:val="2"/>
          <w:sz w:val="21"/>
          <w:szCs w:val="24"/>
          <w:lang w:val="en-US"/>
        </w:rPr>
      </w:pPr>
      <w:hyperlink w:anchor="_Toc152965089" w:history="1">
        <w:r w:rsidRPr="00E20E59">
          <w:rPr>
            <w:rStyle w:val="afa"/>
            <w:noProof/>
          </w:rPr>
          <w:t xml:space="preserve">2.4.1 </w:t>
        </w:r>
        <w:r w:rsidRPr="00E20E59">
          <w:rPr>
            <w:rStyle w:val="afa"/>
            <w:noProof/>
          </w:rPr>
          <w:t>进制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3"/>
        <w:tabs>
          <w:tab w:val="right" w:leader="dot" w:pos="9017"/>
        </w:tabs>
        <w:rPr>
          <w:i w:val="0"/>
          <w:iCs w:val="0"/>
          <w:noProof/>
          <w:color w:val="auto"/>
          <w:kern w:val="2"/>
          <w:sz w:val="21"/>
          <w:szCs w:val="24"/>
          <w:lang w:val="en-US"/>
        </w:rPr>
      </w:pPr>
      <w:hyperlink w:anchor="_Toc152965090" w:history="1">
        <w:r w:rsidRPr="00E20E59">
          <w:rPr>
            <w:rStyle w:val="afa"/>
            <w:noProof/>
            <w:lang w:val="en-US"/>
          </w:rPr>
          <w:t xml:space="preserve">2.4.2 </w:t>
        </w:r>
        <w:r w:rsidRPr="00E20E59">
          <w:rPr>
            <w:rStyle w:val="afa"/>
            <w:noProof/>
            <w:lang w:val="en-US"/>
          </w:rPr>
          <w:t>位运算符、原码、反码、补码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2"/>
        <w:tabs>
          <w:tab w:val="right" w:leader="dot" w:pos="9017"/>
        </w:tabs>
        <w:rPr>
          <w:smallCaps w:val="0"/>
          <w:noProof/>
          <w:color w:val="auto"/>
          <w:kern w:val="2"/>
          <w:sz w:val="21"/>
          <w:szCs w:val="24"/>
          <w:lang w:val="en-US"/>
        </w:rPr>
      </w:pPr>
      <w:hyperlink w:anchor="_Toc152965091" w:history="1">
        <w:r w:rsidRPr="00E20E59">
          <w:rPr>
            <w:rStyle w:val="afa"/>
            <w:noProof/>
            <w:lang w:val="en-US"/>
          </w:rPr>
          <w:t>2.5.</w:t>
        </w:r>
        <w:r w:rsidRPr="00E20E59">
          <w:rPr>
            <w:rStyle w:val="afa"/>
            <w:noProof/>
            <w:lang w:val="en-US"/>
          </w:rPr>
          <w:t>赋值运算符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2"/>
        <w:tabs>
          <w:tab w:val="right" w:leader="dot" w:pos="9017"/>
        </w:tabs>
        <w:rPr>
          <w:smallCaps w:val="0"/>
          <w:noProof/>
          <w:color w:val="auto"/>
          <w:kern w:val="2"/>
          <w:sz w:val="21"/>
          <w:szCs w:val="24"/>
          <w:lang w:val="en-US"/>
        </w:rPr>
      </w:pPr>
      <w:hyperlink w:anchor="_Toc152965092" w:history="1">
        <w:r w:rsidRPr="00E20E59">
          <w:rPr>
            <w:rStyle w:val="afa"/>
            <w:noProof/>
            <w:lang w:val="en-US"/>
          </w:rPr>
          <w:t>2.7.</w:t>
        </w:r>
        <w:r w:rsidRPr="00E20E59">
          <w:rPr>
            <w:rStyle w:val="afa"/>
            <w:noProof/>
            <w:lang w:val="en-US"/>
          </w:rPr>
          <w:t>运算符优先级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093" w:history="1">
        <w:r w:rsidRPr="00E20E59">
          <w:rPr>
            <w:rStyle w:val="afa"/>
            <w:noProof/>
          </w:rPr>
          <w:t>3.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流程控制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094" w:history="1">
        <w:r w:rsidRPr="00E20E59">
          <w:rPr>
            <w:rStyle w:val="afa"/>
            <w:noProof/>
          </w:rPr>
          <w:t>4.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函数、包、错误处理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095" w:history="1">
        <w:r w:rsidRPr="00E20E59">
          <w:rPr>
            <w:rStyle w:val="afa"/>
            <w:noProof/>
          </w:rPr>
          <w:t>5.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数组和切片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096" w:history="1">
        <w:r w:rsidRPr="00E20E59">
          <w:rPr>
            <w:rStyle w:val="afa"/>
            <w:noProof/>
          </w:rPr>
          <w:t>6.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排序和查找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097" w:history="1">
        <w:r w:rsidRPr="00E20E59">
          <w:rPr>
            <w:rStyle w:val="afa"/>
            <w:noProof/>
          </w:rPr>
          <w:t>7.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098" w:history="1">
        <w:r w:rsidRPr="00E20E59">
          <w:rPr>
            <w:rStyle w:val="afa"/>
            <w:noProof/>
          </w:rPr>
          <w:t>8.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面向对象编程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099" w:history="1">
        <w:r w:rsidRPr="00E20E59">
          <w:rPr>
            <w:rStyle w:val="afa"/>
            <w:noProof/>
          </w:rPr>
          <w:t>9.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小项目案例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100" w:history="1">
        <w:r w:rsidRPr="00E20E59">
          <w:rPr>
            <w:rStyle w:val="afa"/>
            <w:noProof/>
          </w:rPr>
          <w:t>10.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文件操作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101" w:history="1">
        <w:r w:rsidRPr="00E20E59">
          <w:rPr>
            <w:rStyle w:val="afa"/>
            <w:noProof/>
          </w:rPr>
          <w:t>11.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单元测试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102" w:history="1">
        <w:r w:rsidRPr="00E20E59">
          <w:rPr>
            <w:rStyle w:val="afa"/>
            <w:noProof/>
          </w:rPr>
          <w:t>12.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协程和管道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103" w:history="1">
        <w:r w:rsidRPr="00E20E59">
          <w:rPr>
            <w:rStyle w:val="afa"/>
            <w:noProof/>
          </w:rPr>
          <w:t>13.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反射和常量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104" w:history="1">
        <w:r w:rsidRPr="00E20E59">
          <w:rPr>
            <w:rStyle w:val="afa"/>
            <w:noProof/>
          </w:rPr>
          <w:t>14.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  <w:lang w:val="en-US"/>
          </w:rPr>
          <w:t>TCP</w:t>
        </w:r>
        <w:r w:rsidRPr="00E20E59">
          <w:rPr>
            <w:rStyle w:val="afa"/>
            <w:noProof/>
            <w:lang w:val="en-US"/>
          </w:rPr>
          <w:t>编程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105" w:history="1">
        <w:r w:rsidRPr="00E20E59">
          <w:rPr>
            <w:rStyle w:val="afa"/>
            <w:noProof/>
          </w:rPr>
          <w:t>15.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  <w:lang w:val="en-US"/>
          </w:rPr>
          <w:t>redis</w:t>
        </w:r>
        <w:r w:rsidRPr="00E20E59">
          <w:rPr>
            <w:rStyle w:val="afa"/>
            <w:noProof/>
            <w:lang w:val="en-US"/>
          </w:rPr>
          <w:t>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106" w:history="1">
        <w:r w:rsidRPr="00E20E59">
          <w:rPr>
            <w:rStyle w:val="afa"/>
            <w:noProof/>
          </w:rPr>
          <w:t>16.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数据结构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2935" w:rsidRDefault="00542935">
      <w:pPr>
        <w:pStyle w:val="TOC1"/>
        <w:tabs>
          <w:tab w:val="left" w:pos="600"/>
          <w:tab w:val="right" w:leader="dot" w:pos="9017"/>
        </w:tabs>
        <w:rPr>
          <w:b w:val="0"/>
          <w:bCs w:val="0"/>
          <w:caps w:val="0"/>
          <w:noProof/>
          <w:color w:val="auto"/>
          <w:kern w:val="2"/>
          <w:sz w:val="21"/>
          <w:szCs w:val="24"/>
          <w:lang w:val="en-US"/>
        </w:rPr>
      </w:pPr>
      <w:hyperlink w:anchor="_Toc152965107" w:history="1">
        <w:r w:rsidRPr="00E20E59">
          <w:rPr>
            <w:rStyle w:val="afa"/>
            <w:noProof/>
          </w:rPr>
          <w:t>17.</w:t>
        </w:r>
        <w:r>
          <w:rPr>
            <w:b w:val="0"/>
            <w:bCs w:val="0"/>
            <w:caps w:val="0"/>
            <w:noProof/>
            <w:color w:val="auto"/>
            <w:kern w:val="2"/>
            <w:sz w:val="21"/>
            <w:szCs w:val="24"/>
            <w:lang w:val="en-US"/>
          </w:rPr>
          <w:tab/>
        </w:r>
        <w:r w:rsidRPr="00E20E59">
          <w:rPr>
            <w:rStyle w:val="afa"/>
            <w:noProof/>
          </w:rPr>
          <w:t>Web</w:t>
        </w:r>
        <w:r w:rsidRPr="00E20E59">
          <w:rPr>
            <w:rStyle w:val="afa"/>
            <w:noProof/>
          </w:rPr>
          <w:t>开发基础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67AD9" w:rsidRPr="00E70AB8" w:rsidRDefault="0028725D" w:rsidP="00201E3B">
      <w:pPr>
        <w:rPr>
          <w:sz w:val="24"/>
          <w:szCs w:val="24"/>
        </w:rPr>
      </w:pPr>
      <w:r w:rsidRPr="00E70AB8">
        <w:rPr>
          <w:sz w:val="24"/>
          <w:szCs w:val="24"/>
        </w:rPr>
        <w:fldChar w:fldCharType="end"/>
      </w:r>
    </w:p>
    <w:p w:rsidR="002F7ABA" w:rsidRPr="00E70AB8" w:rsidRDefault="00EE2A93" w:rsidP="00CC0859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1" w:name="_Toc152965067"/>
      <w:r w:rsidRPr="00E70AB8">
        <w:rPr>
          <w:rFonts w:hint="eastAsia"/>
          <w:sz w:val="24"/>
          <w:szCs w:val="24"/>
        </w:rPr>
        <w:t>变量</w:t>
      </w:r>
      <w:bookmarkEnd w:id="1"/>
    </w:p>
    <w:p w:rsidR="001B24DA" w:rsidRPr="00E70AB8" w:rsidRDefault="001B24DA" w:rsidP="001A34A6">
      <w:pPr>
        <w:pStyle w:val="2"/>
        <w:numPr>
          <w:ilvl w:val="1"/>
          <w:numId w:val="11"/>
        </w:numPr>
        <w:rPr>
          <w:sz w:val="24"/>
          <w:szCs w:val="24"/>
        </w:rPr>
      </w:pPr>
      <w:bookmarkStart w:id="2" w:name="_Toc152965068"/>
      <w:r w:rsidRPr="00E70AB8">
        <w:rPr>
          <w:rFonts w:hint="eastAsia"/>
          <w:sz w:val="24"/>
          <w:szCs w:val="24"/>
        </w:rPr>
        <w:t>概念</w:t>
      </w:r>
      <w:bookmarkEnd w:id="2"/>
    </w:p>
    <w:p w:rsidR="00767AD9" w:rsidRPr="00E70AB8" w:rsidRDefault="00767AD9" w:rsidP="001B24DA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变量相当于内存中一个数据存储空间的表示，通过变量名可以访问到变量值</w:t>
      </w:r>
      <w:r w:rsidR="001C7EE3" w:rsidRPr="00E70AB8">
        <w:rPr>
          <w:rFonts w:hint="eastAsia"/>
          <w:sz w:val="24"/>
          <w:szCs w:val="24"/>
          <w:lang w:val="en-US"/>
        </w:rPr>
        <w:t>。</w:t>
      </w:r>
    </w:p>
    <w:p w:rsidR="001C7EE3" w:rsidRPr="00E70AB8" w:rsidRDefault="00617F90" w:rsidP="001B24DA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变量使用的步骤：</w:t>
      </w:r>
    </w:p>
    <w:p w:rsidR="00617F90" w:rsidRPr="00E70AB8" w:rsidRDefault="00F52B67" w:rsidP="00E30ECD">
      <w:pPr>
        <w:pStyle w:val="afc"/>
        <w:numPr>
          <w:ilvl w:val="0"/>
          <w:numId w:val="13"/>
        </w:numPr>
        <w:ind w:firstLineChars="0"/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声明变量</w:t>
      </w:r>
      <w:r w:rsidR="008C5F9C" w:rsidRPr="00E70AB8">
        <w:rPr>
          <w:rFonts w:hint="eastAsia"/>
          <w:sz w:val="24"/>
          <w:szCs w:val="24"/>
          <w:lang w:val="en-US"/>
        </w:rPr>
        <w:t>（定义变量）</w:t>
      </w:r>
    </w:p>
    <w:p w:rsidR="00F52B67" w:rsidRPr="00E70AB8" w:rsidRDefault="00F52B67" w:rsidP="00E30ECD">
      <w:pPr>
        <w:pStyle w:val="afc"/>
        <w:numPr>
          <w:ilvl w:val="0"/>
          <w:numId w:val="13"/>
        </w:numPr>
        <w:ind w:firstLineChars="0"/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赋值</w:t>
      </w:r>
    </w:p>
    <w:p w:rsidR="006C1296" w:rsidRPr="00E70AB8" w:rsidRDefault="00F52B67" w:rsidP="006C1296">
      <w:pPr>
        <w:pStyle w:val="afc"/>
        <w:numPr>
          <w:ilvl w:val="0"/>
          <w:numId w:val="13"/>
        </w:numPr>
        <w:ind w:firstLineChars="0"/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使用</w:t>
      </w: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7"/>
      </w:tblGrid>
      <w:tr w:rsidR="0060551C" w:rsidRPr="00E70AB8" w:rsidTr="004E5B02">
        <w:tc>
          <w:tcPr>
            <w:tcW w:w="9017" w:type="dxa"/>
          </w:tcPr>
          <w:p w:rsidR="0060551C" w:rsidRPr="00E70AB8" w:rsidRDefault="0060551C" w:rsidP="0060551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</w:rPr>
            </w:pPr>
            <w:r w:rsidRPr="00E70AB8">
              <w:rPr>
                <w:rFonts w:ascii="Courier New" w:hAnsi="Courier New" w:cs="Courier New"/>
                <w:color w:val="CC7832"/>
              </w:rPr>
              <w:t xml:space="preserve">package </w:t>
            </w:r>
            <w:r w:rsidRPr="00E70AB8">
              <w:rPr>
                <w:rFonts w:ascii="Courier New" w:hAnsi="Courier New" w:cs="Courier New"/>
                <w:color w:val="AFBF7E"/>
              </w:rPr>
              <w:t>main</w:t>
            </w:r>
            <w:r w:rsidRPr="00E70AB8">
              <w:rPr>
                <w:rFonts w:ascii="Courier New" w:hAnsi="Courier New" w:cs="Courier New"/>
                <w:color w:val="AFBF7E"/>
              </w:rPr>
              <w:br/>
            </w:r>
            <w:r w:rsidRPr="00E70AB8">
              <w:rPr>
                <w:rFonts w:ascii="Courier New" w:hAnsi="Courier New" w:cs="Courier New"/>
                <w:color w:val="AFBF7E"/>
              </w:rPr>
              <w:br/>
            </w:r>
            <w:r w:rsidRPr="00E70AB8">
              <w:rPr>
                <w:rFonts w:ascii="Courier New" w:hAnsi="Courier New" w:cs="Courier New"/>
                <w:color w:val="CC7832"/>
              </w:rPr>
              <w:t xml:space="preserve">import </w:t>
            </w:r>
            <w:r w:rsidRPr="00E70AB8">
              <w:rPr>
                <w:rFonts w:ascii="Courier New" w:hAnsi="Courier New" w:cs="Courier New"/>
                <w:color w:val="6A8759"/>
              </w:rPr>
              <w:t>"</w:t>
            </w:r>
            <w:proofErr w:type="spellStart"/>
            <w:r w:rsidRPr="00E70AB8">
              <w:rPr>
                <w:rFonts w:ascii="Courier New" w:hAnsi="Courier New" w:cs="Courier New"/>
                <w:color w:val="6A8759"/>
              </w:rPr>
              <w:t>fmt</w:t>
            </w:r>
            <w:proofErr w:type="spellEnd"/>
            <w:r w:rsidRPr="00E70AB8">
              <w:rPr>
                <w:rFonts w:ascii="Courier New" w:hAnsi="Courier New" w:cs="Courier New"/>
                <w:color w:val="6A8759"/>
              </w:rPr>
              <w:t>"</w:t>
            </w:r>
            <w:r w:rsidRPr="00E70AB8">
              <w:rPr>
                <w:rFonts w:ascii="Courier New" w:hAnsi="Courier New" w:cs="Courier New"/>
                <w:color w:val="6A8759"/>
              </w:rPr>
              <w:br/>
            </w:r>
            <w:r w:rsidRPr="00E70AB8">
              <w:rPr>
                <w:rFonts w:ascii="Courier New" w:hAnsi="Courier New" w:cs="Courier New"/>
                <w:color w:val="6A8759"/>
              </w:rPr>
              <w:br/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func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r w:rsidRPr="00E70AB8">
              <w:rPr>
                <w:rFonts w:ascii="Courier New" w:hAnsi="Courier New" w:cs="Courier New"/>
                <w:color w:val="FFC66D"/>
              </w:rPr>
              <w:t>main</w:t>
            </w:r>
            <w:r w:rsidRPr="00E70AB8">
              <w:rPr>
                <w:rFonts w:ascii="Courier New" w:hAnsi="Courier New" w:cs="Courier New"/>
                <w:color w:val="A9B7C6"/>
              </w:rPr>
              <w:t>() {</w:t>
            </w:r>
            <w:r w:rsidRPr="00E70AB8">
              <w:rPr>
                <w:rFonts w:ascii="Courier New" w:hAnsi="Courier New" w:cs="Courier New"/>
                <w:color w:val="A9B7C6"/>
              </w:rPr>
              <w:br/>
              <w:t xml:space="preserve">   </w:t>
            </w:r>
            <w:r w:rsidRPr="00E70AB8">
              <w:rPr>
                <w:rFonts w:ascii="Courier New" w:hAnsi="Courier New" w:cs="Courier New"/>
                <w:color w:val="808080"/>
              </w:rPr>
              <w:t xml:space="preserve">// </w:t>
            </w:r>
            <w:r w:rsidRPr="00E70AB8">
              <w:rPr>
                <w:rFonts w:ascii="Courier New" w:hAnsi="Courier New" w:cs="Courier New"/>
                <w:color w:val="808080"/>
              </w:rPr>
              <w:t>定义变量</w:t>
            </w:r>
            <w:r w:rsidRPr="00E70AB8">
              <w:rPr>
                <w:rFonts w:ascii="Courier New" w:hAnsi="Courier New" w:cs="Courier New"/>
                <w:color w:val="808080"/>
              </w:rPr>
              <w:t>/</w:t>
            </w:r>
            <w:r w:rsidRPr="00E70AB8">
              <w:rPr>
                <w:rFonts w:ascii="Courier New" w:hAnsi="Courier New" w:cs="Courier New"/>
                <w:color w:val="808080"/>
              </w:rPr>
              <w:t>声明变量</w:t>
            </w:r>
            <w:r w:rsidRPr="00E70AB8">
              <w:rPr>
                <w:rFonts w:ascii="Courier New" w:hAnsi="Courier New" w:cs="Courier New"/>
                <w:color w:val="808080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var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proofErr w:type="spellStart"/>
            <w:r w:rsidRPr="00E70AB8">
              <w:rPr>
                <w:rFonts w:ascii="Courier New" w:hAnsi="Courier New" w:cs="Courier New"/>
                <w:color w:val="A9B7C6"/>
              </w:rPr>
              <w:t>i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 xml:space="preserve"> </w:t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int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br/>
              <w:t xml:space="preserve">   </w:t>
            </w:r>
            <w:r w:rsidRPr="00E70AB8">
              <w:rPr>
                <w:rFonts w:ascii="Courier New" w:hAnsi="Courier New" w:cs="Courier New"/>
                <w:color w:val="808080"/>
              </w:rPr>
              <w:t xml:space="preserve">// </w:t>
            </w:r>
            <w:r w:rsidRPr="00E70AB8">
              <w:rPr>
                <w:rFonts w:ascii="Courier New" w:hAnsi="Courier New" w:cs="Courier New"/>
                <w:color w:val="808080"/>
              </w:rPr>
              <w:t>给变量赋值</w:t>
            </w:r>
            <w:r w:rsidRPr="00E70AB8">
              <w:rPr>
                <w:rFonts w:ascii="Courier New" w:hAnsi="Courier New" w:cs="Courier New"/>
                <w:color w:val="808080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A9B7C6"/>
              </w:rPr>
              <w:t>i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 xml:space="preserve"> = </w:t>
            </w:r>
            <w:r w:rsidRPr="00E70AB8">
              <w:rPr>
                <w:rFonts w:ascii="Courier New" w:hAnsi="Courier New" w:cs="Courier New"/>
                <w:color w:val="6897BB"/>
              </w:rPr>
              <w:t>10</w:t>
            </w:r>
            <w:r w:rsidRPr="00E70AB8">
              <w:rPr>
                <w:rFonts w:ascii="Courier New" w:hAnsi="Courier New" w:cs="Courier New"/>
                <w:color w:val="6897BB"/>
              </w:rPr>
              <w:br/>
              <w:t xml:space="preserve">   </w:t>
            </w:r>
            <w:r w:rsidRPr="00E70AB8">
              <w:rPr>
                <w:rFonts w:ascii="Courier New" w:hAnsi="Courier New" w:cs="Courier New"/>
                <w:color w:val="808080"/>
              </w:rPr>
              <w:t xml:space="preserve">// </w:t>
            </w:r>
            <w:r w:rsidRPr="00E70AB8">
              <w:rPr>
                <w:rFonts w:ascii="Courier New" w:hAnsi="Courier New" w:cs="Courier New"/>
                <w:color w:val="808080"/>
              </w:rPr>
              <w:t>使用变量</w:t>
            </w:r>
            <w:r w:rsidRPr="00E70AB8">
              <w:rPr>
                <w:rFonts w:ascii="Courier New" w:hAnsi="Courier New" w:cs="Courier New"/>
                <w:color w:val="808080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AFBF7E"/>
              </w:rPr>
              <w:t>fmt</w:t>
            </w:r>
            <w:r w:rsidRPr="00E70AB8">
              <w:rPr>
                <w:rFonts w:ascii="Courier New" w:hAnsi="Courier New" w:cs="Courier New"/>
                <w:color w:val="A9B7C6"/>
              </w:rPr>
              <w:t>.</w:t>
            </w:r>
            <w:r w:rsidRPr="00E70AB8">
              <w:rPr>
                <w:rFonts w:ascii="Courier New" w:hAnsi="Courier New" w:cs="Courier New"/>
                <w:color w:val="B09D79"/>
              </w:rPr>
              <w:t>Println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>(</w:t>
            </w:r>
            <w:proofErr w:type="spellStart"/>
            <w:r w:rsidRPr="00E70AB8">
              <w:rPr>
                <w:rFonts w:ascii="Courier New" w:hAnsi="Courier New" w:cs="Courier New"/>
                <w:color w:val="A9B7C6"/>
              </w:rPr>
              <w:t>i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>)</w:t>
            </w:r>
            <w:r w:rsidRPr="00E70AB8">
              <w:rPr>
                <w:rFonts w:ascii="Courier New" w:hAnsi="Courier New" w:cs="Courier New"/>
                <w:color w:val="A9B7C6"/>
              </w:rPr>
              <w:br/>
              <w:t>}</w:t>
            </w:r>
          </w:p>
          <w:p w:rsidR="0060551C" w:rsidRPr="00E70AB8" w:rsidRDefault="0060551C" w:rsidP="006C1DBA">
            <w:pPr>
              <w:rPr>
                <w:sz w:val="24"/>
                <w:szCs w:val="24"/>
                <w:lang w:val="en-US"/>
              </w:rPr>
            </w:pPr>
          </w:p>
        </w:tc>
      </w:tr>
    </w:tbl>
    <w:p w:rsidR="006C1DBA" w:rsidRPr="00E70AB8" w:rsidRDefault="002D43D5" w:rsidP="00886F8C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变量使用注意事项</w:t>
      </w:r>
    </w:p>
    <w:p w:rsidR="000E722E" w:rsidRPr="00E70AB8" w:rsidRDefault="00E30ECD" w:rsidP="000E722E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1</w:t>
      </w:r>
      <w:r w:rsidRPr="00E70AB8">
        <w:rPr>
          <w:rFonts w:hint="eastAsia"/>
          <w:sz w:val="24"/>
          <w:szCs w:val="24"/>
          <w:lang w:val="en-US"/>
        </w:rPr>
        <w:t>）变量</w:t>
      </w:r>
      <w:r w:rsidR="00F83019" w:rsidRPr="00E70AB8">
        <w:rPr>
          <w:rFonts w:hint="eastAsia"/>
          <w:sz w:val="24"/>
          <w:szCs w:val="24"/>
          <w:lang w:val="en-US"/>
        </w:rPr>
        <w:t>表示内存中一个存储区域</w:t>
      </w:r>
    </w:p>
    <w:p w:rsidR="00F83019" w:rsidRPr="00E70AB8" w:rsidRDefault="00F83019" w:rsidP="000E722E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2</w:t>
      </w:r>
      <w:r w:rsidRPr="00E70AB8">
        <w:rPr>
          <w:rFonts w:hint="eastAsia"/>
          <w:sz w:val="24"/>
          <w:szCs w:val="24"/>
          <w:lang w:val="en-US"/>
        </w:rPr>
        <w:t>）该区域有自己的名称（变量名）和类型（数据类型）</w:t>
      </w:r>
    </w:p>
    <w:p w:rsidR="00ED3846" w:rsidRPr="00E70AB8" w:rsidRDefault="00ED3846" w:rsidP="000E722E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3</w:t>
      </w:r>
      <w:r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rFonts w:hint="eastAsia"/>
          <w:sz w:val="24"/>
          <w:szCs w:val="24"/>
          <w:lang w:val="en-US"/>
        </w:rPr>
        <w:t>go</w:t>
      </w:r>
      <w:r w:rsidRPr="00E70AB8">
        <w:rPr>
          <w:rFonts w:hint="eastAsia"/>
          <w:sz w:val="24"/>
          <w:szCs w:val="24"/>
          <w:lang w:val="en-US"/>
        </w:rPr>
        <w:t>变量使用有三种方式</w:t>
      </w:r>
    </w:p>
    <w:p w:rsidR="00ED3846" w:rsidRPr="00E70AB8" w:rsidRDefault="00ED3846" w:rsidP="000E722E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ab/>
      </w:r>
      <w:r w:rsidRPr="00E70AB8">
        <w:rPr>
          <w:rFonts w:hint="eastAsia"/>
          <w:sz w:val="24"/>
          <w:szCs w:val="24"/>
          <w:lang w:val="en-US"/>
        </w:rPr>
        <w:t>（</w:t>
      </w:r>
      <w:r w:rsidRPr="00E70AB8">
        <w:rPr>
          <w:rFonts w:hint="eastAsia"/>
          <w:sz w:val="24"/>
          <w:szCs w:val="24"/>
          <w:lang w:val="en-US"/>
        </w:rPr>
        <w:t>1</w:t>
      </w:r>
      <w:r w:rsidRPr="00E70AB8">
        <w:rPr>
          <w:rFonts w:hint="eastAsia"/>
          <w:sz w:val="24"/>
          <w:szCs w:val="24"/>
          <w:lang w:val="en-US"/>
        </w:rPr>
        <w:t>）指定变量类型，声明后若不赋值，则使用默认零值</w:t>
      </w:r>
    </w:p>
    <w:p w:rsidR="00ED3846" w:rsidRPr="00E70AB8" w:rsidRDefault="00ED3846" w:rsidP="000E722E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ab/>
      </w:r>
      <w:r w:rsidRPr="00E70AB8">
        <w:rPr>
          <w:rFonts w:hint="eastAsia"/>
          <w:sz w:val="24"/>
          <w:szCs w:val="24"/>
          <w:lang w:val="en-US"/>
        </w:rPr>
        <w:t>（</w:t>
      </w:r>
      <w:r w:rsidRPr="00E70AB8">
        <w:rPr>
          <w:rFonts w:hint="eastAsia"/>
          <w:sz w:val="24"/>
          <w:szCs w:val="24"/>
          <w:lang w:val="en-US"/>
        </w:rPr>
        <w:t>2</w:t>
      </w:r>
      <w:r w:rsidRPr="00E70AB8">
        <w:rPr>
          <w:rFonts w:hint="eastAsia"/>
          <w:sz w:val="24"/>
          <w:szCs w:val="24"/>
          <w:lang w:val="en-US"/>
        </w:rPr>
        <w:t>）根据值自行判断变量类型（类型推导）</w:t>
      </w:r>
    </w:p>
    <w:p w:rsidR="00B10E38" w:rsidRPr="00E70AB8" w:rsidRDefault="00ED3846" w:rsidP="000E722E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ab/>
      </w:r>
      <w:r w:rsidRPr="00E70AB8">
        <w:rPr>
          <w:rFonts w:hint="eastAsia"/>
          <w:sz w:val="24"/>
          <w:szCs w:val="24"/>
          <w:lang w:val="en-US"/>
        </w:rPr>
        <w:t>（</w:t>
      </w:r>
      <w:r w:rsidRPr="00E70AB8">
        <w:rPr>
          <w:rFonts w:hint="eastAsia"/>
          <w:sz w:val="24"/>
          <w:szCs w:val="24"/>
          <w:lang w:val="en-US"/>
        </w:rPr>
        <w:t>3</w:t>
      </w:r>
      <w:r w:rsidRPr="00E70AB8">
        <w:rPr>
          <w:rFonts w:hint="eastAsia"/>
          <w:sz w:val="24"/>
          <w:szCs w:val="24"/>
          <w:lang w:val="en-US"/>
        </w:rPr>
        <w:t>）省略</w:t>
      </w:r>
      <w:r w:rsidRPr="00E70AB8">
        <w:rPr>
          <w:rFonts w:hint="eastAsia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hint="eastAsia"/>
          <w:sz w:val="24"/>
          <w:szCs w:val="24"/>
          <w:lang w:val="en-US"/>
        </w:rPr>
        <w:t>var</w:t>
      </w:r>
      <w:proofErr w:type="spellEnd"/>
      <w:r w:rsidRPr="00E70AB8">
        <w:rPr>
          <w:rFonts w:hint="eastAsia"/>
          <w:sz w:val="24"/>
          <w:szCs w:val="24"/>
          <w:lang w:val="en-US"/>
        </w:rPr>
        <w:t>，注意</w:t>
      </w:r>
      <w:r w:rsidRPr="00E70AB8">
        <w:rPr>
          <w:rFonts w:hint="eastAsia"/>
          <w:sz w:val="24"/>
          <w:szCs w:val="24"/>
          <w:lang w:val="en-US"/>
        </w:rPr>
        <w:t xml:space="preserve"> </w:t>
      </w:r>
      <w:r w:rsidRPr="00E70AB8">
        <w:rPr>
          <w:sz w:val="24"/>
          <w:szCs w:val="24"/>
          <w:lang w:val="en-US"/>
        </w:rPr>
        <w:t xml:space="preserve"> := </w:t>
      </w:r>
      <w:r w:rsidRPr="00E70AB8">
        <w:rPr>
          <w:rFonts w:hint="eastAsia"/>
          <w:sz w:val="24"/>
          <w:szCs w:val="24"/>
          <w:lang w:val="en-US"/>
        </w:rPr>
        <w:t>左侧的变量</w:t>
      </w:r>
      <w:r w:rsidR="00B10E38" w:rsidRPr="00E70AB8">
        <w:rPr>
          <w:rFonts w:hint="eastAsia"/>
          <w:sz w:val="24"/>
          <w:szCs w:val="24"/>
          <w:lang w:val="en-US"/>
        </w:rPr>
        <w:t>不应该是已经声明过的，且这种方式仅适用于局部变量</w:t>
      </w:r>
    </w:p>
    <w:p w:rsidR="00ED3846" w:rsidRPr="00E70AB8" w:rsidRDefault="00ED3846" w:rsidP="000E722E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lastRenderedPageBreak/>
        <w:t xml:space="preserve"> </w:t>
      </w:r>
      <w:r w:rsidR="00237C98" w:rsidRPr="00E70AB8">
        <w:rPr>
          <w:sz w:val="24"/>
          <w:szCs w:val="24"/>
          <w:lang w:val="en-US"/>
        </w:rPr>
        <w:t>4</w:t>
      </w:r>
      <w:r w:rsidR="00237C98" w:rsidRPr="00E70AB8">
        <w:rPr>
          <w:rFonts w:hint="eastAsia"/>
          <w:sz w:val="24"/>
          <w:szCs w:val="24"/>
          <w:lang w:val="en-US"/>
        </w:rPr>
        <w:t>）多变量声明</w:t>
      </w:r>
    </w:p>
    <w:p w:rsidR="00237C98" w:rsidRPr="00E70AB8" w:rsidRDefault="00237C98" w:rsidP="00237C98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在编程中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有时候我们需要一次性声明多个变量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,go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也提供这样的语法</w:t>
      </w: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7"/>
      </w:tblGrid>
      <w:tr w:rsidR="003B5CA0" w:rsidRPr="00E70AB8" w:rsidTr="00987172">
        <w:tc>
          <w:tcPr>
            <w:tcW w:w="9017" w:type="dxa"/>
          </w:tcPr>
          <w:p w:rsidR="003B5CA0" w:rsidRPr="00E70AB8" w:rsidRDefault="00A07794" w:rsidP="003B5CA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</w:rPr>
            </w:pPr>
            <w:r w:rsidRPr="00E70AB8">
              <w:rPr>
                <w:rFonts w:ascii="Courier New" w:hAnsi="Courier New" w:cs="Courier New"/>
                <w:color w:val="CC7832"/>
              </w:rPr>
              <w:t xml:space="preserve">package </w:t>
            </w:r>
            <w:r w:rsidRPr="00E70AB8">
              <w:rPr>
                <w:rFonts w:ascii="Courier New" w:hAnsi="Courier New" w:cs="Courier New"/>
                <w:color w:val="AFBF7E"/>
              </w:rPr>
              <w:t>main</w:t>
            </w:r>
            <w:r w:rsidRPr="00E70AB8">
              <w:rPr>
                <w:rFonts w:ascii="Courier New" w:hAnsi="Courier New" w:cs="Courier New"/>
                <w:color w:val="AFBF7E"/>
              </w:rPr>
              <w:br/>
            </w:r>
            <w:r w:rsidRPr="00E70AB8">
              <w:rPr>
                <w:rFonts w:ascii="Courier New" w:hAnsi="Courier New" w:cs="Courier New"/>
                <w:color w:val="AFBF7E"/>
              </w:rPr>
              <w:br/>
            </w:r>
            <w:r w:rsidRPr="00E70AB8">
              <w:rPr>
                <w:rFonts w:ascii="Courier New" w:hAnsi="Courier New" w:cs="Courier New"/>
                <w:color w:val="CC7832"/>
              </w:rPr>
              <w:t xml:space="preserve">import </w:t>
            </w:r>
            <w:r w:rsidRPr="00E70AB8">
              <w:rPr>
                <w:rFonts w:ascii="Courier New" w:hAnsi="Courier New" w:cs="Courier New"/>
                <w:color w:val="6A8759"/>
              </w:rPr>
              <w:t>"</w:t>
            </w:r>
            <w:proofErr w:type="spellStart"/>
            <w:r w:rsidRPr="00E70AB8">
              <w:rPr>
                <w:rFonts w:ascii="Courier New" w:hAnsi="Courier New" w:cs="Courier New"/>
                <w:color w:val="6A8759"/>
              </w:rPr>
              <w:t>fmt</w:t>
            </w:r>
            <w:proofErr w:type="spellEnd"/>
            <w:r w:rsidRPr="00E70AB8">
              <w:rPr>
                <w:rFonts w:ascii="Courier New" w:hAnsi="Courier New" w:cs="Courier New"/>
                <w:color w:val="6A8759"/>
              </w:rPr>
              <w:t>"</w:t>
            </w:r>
            <w:r w:rsidRPr="00E70AB8">
              <w:rPr>
                <w:rFonts w:ascii="Courier New" w:hAnsi="Courier New" w:cs="Courier New"/>
                <w:color w:val="6A8759"/>
              </w:rPr>
              <w:br/>
            </w:r>
            <w:r w:rsidRPr="00E70AB8">
              <w:rPr>
                <w:rFonts w:ascii="Courier New" w:hAnsi="Courier New" w:cs="Courier New"/>
                <w:color w:val="6A8759"/>
              </w:rPr>
              <w:br/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func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r w:rsidRPr="00E70AB8">
              <w:rPr>
                <w:rFonts w:ascii="Courier New" w:hAnsi="Courier New" w:cs="Courier New"/>
                <w:color w:val="FFC66D"/>
              </w:rPr>
              <w:t>main</w:t>
            </w:r>
            <w:r w:rsidRPr="00E70AB8">
              <w:rPr>
                <w:rFonts w:ascii="Courier New" w:hAnsi="Courier New" w:cs="Courier New"/>
                <w:color w:val="A9B7C6"/>
              </w:rPr>
              <w:t>() {</w:t>
            </w:r>
            <w:r w:rsidRPr="00E70AB8">
              <w:rPr>
                <w:rFonts w:ascii="Courier New" w:hAnsi="Courier New" w:cs="Courier New"/>
                <w:color w:val="A9B7C6"/>
              </w:rPr>
              <w:br/>
              <w:t xml:space="preserve">   </w:t>
            </w:r>
            <w:r w:rsidRPr="00E70AB8">
              <w:rPr>
                <w:rFonts w:ascii="Courier New" w:hAnsi="Courier New" w:cs="Courier New"/>
                <w:color w:val="808080"/>
              </w:rPr>
              <w:t>// 1</w:t>
            </w:r>
            <w:r w:rsidRPr="00E70AB8">
              <w:rPr>
                <w:rFonts w:ascii="Menlo-Regular" w:hAnsi="Menlo-Regular" w:cs="Menlo-Regular"/>
                <w:color w:val="808080"/>
              </w:rPr>
              <w:t>、指定变量类型，声明后若不赋值则使用默认零值</w:t>
            </w:r>
            <w:r w:rsidRPr="00E70AB8">
              <w:rPr>
                <w:rFonts w:ascii="Menlo-Regular" w:hAnsi="Menlo-Regular" w:cs="Menlo-Regular"/>
                <w:color w:val="808080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var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proofErr w:type="spellStart"/>
            <w:r w:rsidRPr="00E70AB8">
              <w:rPr>
                <w:rFonts w:ascii="Courier New" w:hAnsi="Courier New" w:cs="Courier New"/>
                <w:color w:val="A9B7C6"/>
              </w:rPr>
              <w:t>i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 xml:space="preserve"> </w:t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int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AFBF7E"/>
              </w:rPr>
              <w:t>fmt</w:t>
            </w:r>
            <w:r w:rsidRPr="00E70AB8">
              <w:rPr>
                <w:rFonts w:ascii="Courier New" w:hAnsi="Courier New" w:cs="Courier New"/>
                <w:color w:val="A9B7C6"/>
              </w:rPr>
              <w:t>.</w:t>
            </w:r>
            <w:r w:rsidRPr="00E70AB8">
              <w:rPr>
                <w:rFonts w:ascii="Courier New" w:hAnsi="Courier New" w:cs="Courier New"/>
                <w:color w:val="B09D79"/>
              </w:rPr>
              <w:t>Println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>(</w:t>
            </w:r>
            <w:proofErr w:type="spellStart"/>
            <w:r w:rsidRPr="00E70AB8">
              <w:rPr>
                <w:rFonts w:ascii="Courier New" w:hAnsi="Courier New" w:cs="Courier New"/>
                <w:color w:val="A9B7C6"/>
              </w:rPr>
              <w:t>i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 xml:space="preserve">) </w:t>
            </w:r>
            <w:r w:rsidRPr="00E70AB8">
              <w:rPr>
                <w:rFonts w:ascii="Courier New" w:hAnsi="Courier New" w:cs="Courier New"/>
                <w:color w:val="808080"/>
              </w:rPr>
              <w:t>// 0</w:t>
            </w:r>
            <w:r w:rsidRPr="00E70AB8">
              <w:rPr>
                <w:rFonts w:ascii="Courier New" w:hAnsi="Courier New" w:cs="Courier New"/>
                <w:color w:val="808080"/>
              </w:rPr>
              <w:br/>
              <w:t xml:space="preserve">   // 2</w:t>
            </w:r>
            <w:r w:rsidRPr="00E70AB8">
              <w:rPr>
                <w:rFonts w:ascii="Menlo-Regular" w:hAnsi="Menlo-Regular" w:cs="Menlo-Regular"/>
                <w:color w:val="808080"/>
              </w:rPr>
              <w:t>、根据值自行判断变量类型（类型推导）</w:t>
            </w:r>
            <w:r w:rsidRPr="00E70AB8">
              <w:rPr>
                <w:rFonts w:ascii="Menlo-Regular" w:hAnsi="Menlo-Regular" w:cs="Menlo-Regular"/>
                <w:color w:val="808080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var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proofErr w:type="spellStart"/>
            <w:r w:rsidRPr="00E70AB8">
              <w:rPr>
                <w:rFonts w:ascii="Courier New" w:hAnsi="Courier New" w:cs="Courier New"/>
                <w:color w:val="A9B7C6"/>
              </w:rPr>
              <w:t>num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 xml:space="preserve"> = </w:t>
            </w:r>
            <w:r w:rsidRPr="00E70AB8">
              <w:rPr>
                <w:rFonts w:ascii="Courier New" w:hAnsi="Courier New" w:cs="Courier New"/>
                <w:color w:val="6897BB"/>
              </w:rPr>
              <w:t>10.1</w:t>
            </w:r>
            <w:r w:rsidRPr="00E70AB8">
              <w:rPr>
                <w:rFonts w:ascii="Courier New" w:hAnsi="Courier New" w:cs="Courier New"/>
                <w:color w:val="6897BB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AFBF7E"/>
              </w:rPr>
              <w:t>fmt</w:t>
            </w:r>
            <w:r w:rsidRPr="00E70AB8">
              <w:rPr>
                <w:rFonts w:ascii="Courier New" w:hAnsi="Courier New" w:cs="Courier New"/>
                <w:color w:val="A9B7C6"/>
              </w:rPr>
              <w:t>.</w:t>
            </w:r>
            <w:r w:rsidRPr="00E70AB8">
              <w:rPr>
                <w:rFonts w:ascii="Courier New" w:hAnsi="Courier New" w:cs="Courier New"/>
                <w:color w:val="B09D79"/>
              </w:rPr>
              <w:t>Println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>(</w:t>
            </w:r>
            <w:proofErr w:type="spellStart"/>
            <w:r w:rsidRPr="00E70AB8">
              <w:rPr>
                <w:rFonts w:ascii="Courier New" w:hAnsi="Courier New" w:cs="Courier New"/>
                <w:color w:val="A9B7C6"/>
              </w:rPr>
              <w:t>num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>)</w:t>
            </w:r>
            <w:r w:rsidRPr="00E70AB8">
              <w:rPr>
                <w:rFonts w:ascii="Courier New" w:hAnsi="Courier New" w:cs="Courier New"/>
                <w:color w:val="A9B7C6"/>
              </w:rPr>
              <w:br/>
              <w:t xml:space="preserve">   </w:t>
            </w:r>
            <w:r w:rsidRPr="00E70AB8">
              <w:rPr>
                <w:rFonts w:ascii="Courier New" w:hAnsi="Courier New" w:cs="Courier New"/>
                <w:color w:val="808080"/>
              </w:rPr>
              <w:t>// 3</w:t>
            </w:r>
            <w:r w:rsidRPr="00E70AB8">
              <w:rPr>
                <w:rFonts w:ascii="Menlo-Regular" w:hAnsi="Menlo-Regular" w:cs="Menlo-Regular"/>
                <w:color w:val="808080"/>
              </w:rPr>
              <w:t>、省略</w:t>
            </w:r>
            <w:r w:rsidRPr="00E70AB8">
              <w:rPr>
                <w:rFonts w:ascii="Courier New" w:hAnsi="Courier New" w:cs="Courier New"/>
                <w:color w:val="808080"/>
              </w:rPr>
              <w:t xml:space="preserve"> </w:t>
            </w:r>
            <w:proofErr w:type="spellStart"/>
            <w:r w:rsidRPr="00E70AB8">
              <w:rPr>
                <w:rFonts w:ascii="Courier New" w:hAnsi="Courier New" w:cs="Courier New"/>
                <w:color w:val="808080"/>
              </w:rPr>
              <w:t>var</w:t>
            </w:r>
            <w:proofErr w:type="spellEnd"/>
            <w:r w:rsidRPr="00E70AB8">
              <w:rPr>
                <w:rFonts w:ascii="Menlo-Regular" w:hAnsi="Menlo-Regular" w:cs="Menlo-Regular"/>
                <w:color w:val="808080"/>
              </w:rPr>
              <w:t>，注意</w:t>
            </w:r>
            <w:r w:rsidRPr="00E70AB8">
              <w:rPr>
                <w:rFonts w:ascii="Courier New" w:hAnsi="Courier New" w:cs="Courier New"/>
                <w:color w:val="808080"/>
              </w:rPr>
              <w:t xml:space="preserve">  := </w:t>
            </w:r>
            <w:r w:rsidRPr="00E70AB8">
              <w:rPr>
                <w:rFonts w:ascii="Menlo-Regular" w:hAnsi="Menlo-Regular" w:cs="Menlo-Regular"/>
                <w:color w:val="808080"/>
              </w:rPr>
              <w:t>左侧的变量不应该是已经声明过的，且这种方式仅适用于局部变量</w:t>
            </w:r>
            <w:r w:rsidRPr="00E70AB8">
              <w:rPr>
                <w:rFonts w:ascii="Menlo-Regular" w:hAnsi="Menlo-Regular" w:cs="Menlo-Regular"/>
                <w:color w:val="808080"/>
              </w:rPr>
              <w:br/>
              <w:t xml:space="preserve">  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num1 := </w:t>
            </w:r>
            <w:r w:rsidRPr="00E70AB8">
              <w:rPr>
                <w:rFonts w:ascii="Courier New" w:hAnsi="Courier New" w:cs="Courier New"/>
                <w:color w:val="6897BB"/>
              </w:rPr>
              <w:t>10.2</w:t>
            </w:r>
            <w:r w:rsidRPr="00E70AB8">
              <w:rPr>
                <w:rFonts w:ascii="Courier New" w:hAnsi="Courier New" w:cs="Courier New"/>
                <w:color w:val="6897BB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AFBF7E"/>
              </w:rPr>
              <w:t>fmt</w:t>
            </w:r>
            <w:r w:rsidRPr="00E70AB8">
              <w:rPr>
                <w:rFonts w:ascii="Courier New" w:hAnsi="Courier New" w:cs="Courier New"/>
                <w:color w:val="A9B7C6"/>
              </w:rPr>
              <w:t>.</w:t>
            </w:r>
            <w:r w:rsidRPr="00E70AB8">
              <w:rPr>
                <w:rFonts w:ascii="Courier New" w:hAnsi="Courier New" w:cs="Courier New"/>
                <w:color w:val="B09D79"/>
              </w:rPr>
              <w:t>Println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>(num1)</w:t>
            </w:r>
            <w:r w:rsidRPr="00E70AB8">
              <w:rPr>
                <w:rFonts w:ascii="Courier New" w:hAnsi="Courier New" w:cs="Courier New"/>
                <w:color w:val="A9B7C6"/>
              </w:rPr>
              <w:br/>
              <w:t xml:space="preserve">   </w:t>
            </w:r>
            <w:r w:rsidRPr="00E70AB8">
              <w:rPr>
                <w:rFonts w:ascii="Courier New" w:hAnsi="Courier New" w:cs="Courier New"/>
                <w:color w:val="808080"/>
              </w:rPr>
              <w:t>// 4</w:t>
            </w:r>
            <w:r w:rsidRPr="00E70AB8">
              <w:rPr>
                <w:rFonts w:ascii="Menlo-Regular" w:hAnsi="Menlo-Regular" w:cs="Menlo-Regular"/>
                <w:color w:val="808080"/>
              </w:rPr>
              <w:t>、一次性声明多个变量</w:t>
            </w:r>
            <w:r w:rsidRPr="00E70AB8">
              <w:rPr>
                <w:rFonts w:ascii="Menlo-Regular" w:hAnsi="Menlo-Regular" w:cs="Menlo-Regular"/>
                <w:color w:val="808080"/>
              </w:rPr>
              <w:br/>
              <w:t xml:space="preserve">   </w:t>
            </w:r>
            <w:r w:rsidRPr="00E70AB8">
              <w:rPr>
                <w:rFonts w:ascii="Courier New" w:hAnsi="Courier New" w:cs="Courier New"/>
                <w:color w:val="A9B7C6"/>
              </w:rPr>
              <w:t>n1</w:t>
            </w:r>
            <w:r w:rsidRPr="00E70AB8">
              <w:rPr>
                <w:rFonts w:ascii="Courier New" w:hAnsi="Courier New" w:cs="Courier New"/>
                <w:color w:val="CC7832"/>
              </w:rPr>
              <w:t xml:space="preserve">, </w:t>
            </w:r>
            <w:r w:rsidRPr="00E70AB8">
              <w:rPr>
                <w:rFonts w:ascii="Courier New" w:hAnsi="Courier New" w:cs="Courier New"/>
                <w:color w:val="A9B7C6"/>
              </w:rPr>
              <w:t>n2</w:t>
            </w:r>
            <w:r w:rsidRPr="00E70AB8">
              <w:rPr>
                <w:rFonts w:ascii="Courier New" w:hAnsi="Courier New" w:cs="Courier New"/>
                <w:color w:val="CC7832"/>
              </w:rPr>
              <w:t xml:space="preserve">,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n3 := </w:t>
            </w:r>
            <w:r w:rsidRPr="00E70AB8">
              <w:rPr>
                <w:rFonts w:ascii="Courier New" w:hAnsi="Courier New" w:cs="Courier New"/>
                <w:color w:val="6897BB"/>
              </w:rPr>
              <w:t>10</w:t>
            </w:r>
            <w:r w:rsidRPr="00E70AB8">
              <w:rPr>
                <w:rFonts w:ascii="Courier New" w:hAnsi="Courier New" w:cs="Courier New"/>
                <w:color w:val="CC7832"/>
              </w:rPr>
              <w:t xml:space="preserve">, </w:t>
            </w:r>
            <w:r w:rsidRPr="00E70AB8">
              <w:rPr>
                <w:rFonts w:ascii="Courier New" w:hAnsi="Courier New" w:cs="Courier New"/>
                <w:color w:val="6A8759"/>
              </w:rPr>
              <w:t>"</w:t>
            </w:r>
            <w:proofErr w:type="spellStart"/>
            <w:r w:rsidRPr="00E70AB8">
              <w:rPr>
                <w:rFonts w:ascii="Courier New" w:hAnsi="Courier New" w:cs="Courier New"/>
                <w:color w:val="6A8759"/>
              </w:rPr>
              <w:t>abc</w:t>
            </w:r>
            <w:proofErr w:type="spellEnd"/>
            <w:r w:rsidRPr="00E70AB8">
              <w:rPr>
                <w:rFonts w:ascii="Courier New" w:hAnsi="Courier New" w:cs="Courier New"/>
                <w:color w:val="6A8759"/>
              </w:rPr>
              <w:t>"</w:t>
            </w:r>
            <w:r w:rsidRPr="00E70AB8">
              <w:rPr>
                <w:rFonts w:ascii="Courier New" w:hAnsi="Courier New" w:cs="Courier New"/>
                <w:color w:val="CC7832"/>
              </w:rPr>
              <w:t xml:space="preserve">, </w:t>
            </w:r>
            <w:r w:rsidRPr="00E70AB8">
              <w:rPr>
                <w:rFonts w:ascii="Courier New" w:hAnsi="Courier New" w:cs="Courier New"/>
                <w:color w:val="6897BB"/>
              </w:rPr>
              <w:t>10.2</w:t>
            </w:r>
            <w:r w:rsidRPr="00E70AB8">
              <w:rPr>
                <w:rFonts w:ascii="Courier New" w:hAnsi="Courier New" w:cs="Courier New"/>
                <w:color w:val="6897BB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AFBF7E"/>
              </w:rPr>
              <w:t>fmt</w:t>
            </w:r>
            <w:r w:rsidRPr="00E70AB8">
              <w:rPr>
                <w:rFonts w:ascii="Courier New" w:hAnsi="Courier New" w:cs="Courier New"/>
                <w:color w:val="A9B7C6"/>
              </w:rPr>
              <w:t>.</w:t>
            </w:r>
            <w:r w:rsidRPr="00E70AB8">
              <w:rPr>
                <w:rFonts w:ascii="Courier New" w:hAnsi="Courier New" w:cs="Courier New"/>
                <w:color w:val="B09D79"/>
              </w:rPr>
              <w:t>Println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>(n1</w:t>
            </w:r>
            <w:r w:rsidRPr="00E70AB8">
              <w:rPr>
                <w:rFonts w:ascii="Courier New" w:hAnsi="Courier New" w:cs="Courier New"/>
                <w:color w:val="CC7832"/>
              </w:rPr>
              <w:t xml:space="preserve">, </w:t>
            </w:r>
            <w:r w:rsidRPr="00E70AB8">
              <w:rPr>
                <w:rFonts w:ascii="Courier New" w:hAnsi="Courier New" w:cs="Courier New"/>
                <w:color w:val="A9B7C6"/>
              </w:rPr>
              <w:t>n2</w:t>
            </w:r>
            <w:r w:rsidRPr="00E70AB8">
              <w:rPr>
                <w:rFonts w:ascii="Courier New" w:hAnsi="Courier New" w:cs="Courier New"/>
                <w:color w:val="CC7832"/>
              </w:rPr>
              <w:t xml:space="preserve">, </w:t>
            </w:r>
            <w:r w:rsidRPr="00E70AB8">
              <w:rPr>
                <w:rFonts w:ascii="Courier New" w:hAnsi="Courier New" w:cs="Courier New"/>
                <w:color w:val="A9B7C6"/>
              </w:rPr>
              <w:t>n3)</w:t>
            </w:r>
            <w:r w:rsidRPr="00E70AB8">
              <w:rPr>
                <w:rFonts w:ascii="Courier New" w:hAnsi="Courier New" w:cs="Courier New"/>
                <w:color w:val="A9B7C6"/>
              </w:rPr>
              <w:br/>
              <w:t>}</w:t>
            </w:r>
          </w:p>
          <w:p w:rsidR="003B5CA0" w:rsidRPr="00E70AB8" w:rsidRDefault="003B5CA0" w:rsidP="006C1DBA">
            <w:pPr>
              <w:rPr>
                <w:sz w:val="24"/>
                <w:szCs w:val="24"/>
                <w:lang w:val="en-US"/>
              </w:rPr>
            </w:pPr>
          </w:p>
        </w:tc>
      </w:tr>
    </w:tbl>
    <w:p w:rsidR="002D43D5" w:rsidRPr="00E70AB8" w:rsidRDefault="002A02C1" w:rsidP="006C1DBA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5</w:t>
      </w:r>
      <w:r w:rsidRPr="00E70AB8">
        <w:rPr>
          <w:rFonts w:hint="eastAsia"/>
          <w:sz w:val="24"/>
          <w:szCs w:val="24"/>
          <w:lang w:val="en-US"/>
        </w:rPr>
        <w:t>）全局变量定义</w:t>
      </w: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7"/>
      </w:tblGrid>
      <w:tr w:rsidR="00E060D1" w:rsidRPr="00E70AB8" w:rsidTr="00E060D1">
        <w:tc>
          <w:tcPr>
            <w:tcW w:w="9017" w:type="dxa"/>
          </w:tcPr>
          <w:p w:rsidR="00E060D1" w:rsidRPr="00E70AB8" w:rsidRDefault="00E060D1" w:rsidP="00E060D1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</w:rPr>
            </w:pP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var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a = </w:t>
            </w:r>
            <w:r w:rsidRPr="00E70AB8">
              <w:rPr>
                <w:rFonts w:ascii="Courier New" w:hAnsi="Courier New" w:cs="Courier New"/>
                <w:color w:val="6897BB"/>
              </w:rPr>
              <w:t>10</w:t>
            </w:r>
            <w:r w:rsidRPr="00E70AB8">
              <w:rPr>
                <w:rFonts w:ascii="Courier New" w:hAnsi="Courier New" w:cs="Courier New"/>
                <w:color w:val="6897BB"/>
              </w:rPr>
              <w:br/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var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b = </w:t>
            </w:r>
            <w:r w:rsidRPr="00E70AB8">
              <w:rPr>
                <w:rFonts w:ascii="Courier New" w:hAnsi="Courier New" w:cs="Courier New"/>
                <w:color w:val="6897BB"/>
              </w:rPr>
              <w:t>20</w:t>
            </w:r>
            <w:r w:rsidRPr="00E70AB8">
              <w:rPr>
                <w:rFonts w:ascii="Courier New" w:hAnsi="Courier New" w:cs="Courier New"/>
                <w:color w:val="6897BB"/>
              </w:rPr>
              <w:br/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var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c = </w:t>
            </w:r>
            <w:r w:rsidRPr="00E70AB8">
              <w:rPr>
                <w:rFonts w:ascii="Courier New" w:hAnsi="Courier New" w:cs="Courier New"/>
                <w:color w:val="6897BB"/>
              </w:rPr>
              <w:t>30</w:t>
            </w:r>
            <w:r w:rsidRPr="00E70AB8">
              <w:rPr>
                <w:rFonts w:ascii="Courier New" w:hAnsi="Courier New" w:cs="Courier New"/>
                <w:color w:val="6897BB"/>
              </w:rPr>
              <w:br/>
            </w:r>
            <w:r w:rsidRPr="00E70AB8">
              <w:rPr>
                <w:rFonts w:ascii="Courier New" w:hAnsi="Courier New" w:cs="Courier New"/>
                <w:color w:val="6897BB"/>
              </w:rPr>
              <w:br/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var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r w:rsidRPr="00E70AB8">
              <w:rPr>
                <w:rFonts w:ascii="Courier New" w:hAnsi="Courier New" w:cs="Courier New"/>
                <w:color w:val="A9B7C6"/>
              </w:rPr>
              <w:t>(</w:t>
            </w:r>
            <w:r w:rsidRPr="00E70AB8">
              <w:rPr>
                <w:rFonts w:ascii="Courier New" w:hAnsi="Courier New" w:cs="Courier New"/>
                <w:color w:val="A9B7C6"/>
              </w:rPr>
              <w:br/>
              <w:t xml:space="preserve">   n1 = </w:t>
            </w:r>
            <w:r w:rsidRPr="00E70AB8">
              <w:rPr>
                <w:rFonts w:ascii="Courier New" w:hAnsi="Courier New" w:cs="Courier New"/>
                <w:color w:val="6897BB"/>
              </w:rPr>
              <w:t>10</w:t>
            </w:r>
            <w:r w:rsidRPr="00E70AB8">
              <w:rPr>
                <w:rFonts w:ascii="Courier New" w:hAnsi="Courier New" w:cs="Courier New"/>
                <w:color w:val="6897BB"/>
              </w:rPr>
              <w:br/>
              <w:t xml:space="preserve">  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n2 = </w:t>
            </w:r>
            <w:r w:rsidRPr="00E70AB8">
              <w:rPr>
                <w:rFonts w:ascii="Courier New" w:hAnsi="Courier New" w:cs="Courier New"/>
                <w:color w:val="6897BB"/>
              </w:rPr>
              <w:t>20</w:t>
            </w:r>
            <w:r w:rsidRPr="00E70AB8">
              <w:rPr>
                <w:rFonts w:ascii="Courier New" w:hAnsi="Courier New" w:cs="Courier New"/>
                <w:color w:val="6897BB"/>
              </w:rPr>
              <w:br/>
              <w:t xml:space="preserve">  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n3 = </w:t>
            </w:r>
            <w:r w:rsidRPr="00E70AB8">
              <w:rPr>
                <w:rFonts w:ascii="Courier New" w:hAnsi="Courier New" w:cs="Courier New"/>
                <w:color w:val="6897BB"/>
              </w:rPr>
              <w:t>30</w:t>
            </w:r>
            <w:r w:rsidRPr="00E70AB8">
              <w:rPr>
                <w:rFonts w:ascii="Courier New" w:hAnsi="Courier New" w:cs="Courier New"/>
                <w:color w:val="6897BB"/>
              </w:rPr>
              <w:br/>
            </w:r>
            <w:r w:rsidRPr="00E70AB8">
              <w:rPr>
                <w:rFonts w:ascii="Courier New" w:hAnsi="Courier New" w:cs="Courier New"/>
                <w:color w:val="A9B7C6"/>
              </w:rPr>
              <w:t>)</w:t>
            </w:r>
          </w:p>
          <w:p w:rsidR="00E060D1" w:rsidRPr="00E70AB8" w:rsidRDefault="00E060D1" w:rsidP="006C1DBA">
            <w:pPr>
              <w:rPr>
                <w:sz w:val="24"/>
                <w:szCs w:val="24"/>
                <w:lang w:val="en-US"/>
              </w:rPr>
            </w:pPr>
          </w:p>
        </w:tc>
      </w:tr>
    </w:tbl>
    <w:p w:rsidR="001329B7" w:rsidRPr="00E70AB8" w:rsidRDefault="001329B7" w:rsidP="006C1DBA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6</w:t>
      </w:r>
      <w:r w:rsidRPr="00E70AB8">
        <w:rPr>
          <w:rFonts w:hint="eastAsia"/>
          <w:sz w:val="24"/>
          <w:szCs w:val="24"/>
          <w:lang w:val="en-US"/>
        </w:rPr>
        <w:t>）变量在同一个作用于内（同一个函数或者代码块中）不能重名</w:t>
      </w:r>
    </w:p>
    <w:p w:rsidR="001329B7" w:rsidRPr="00E70AB8" w:rsidRDefault="001329B7" w:rsidP="006C1DBA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7</w:t>
      </w:r>
      <w:r w:rsidRPr="00E70AB8">
        <w:rPr>
          <w:rFonts w:hint="eastAsia"/>
          <w:sz w:val="24"/>
          <w:szCs w:val="24"/>
          <w:lang w:val="en-US"/>
        </w:rPr>
        <w:t>）</w:t>
      </w:r>
      <w:r w:rsidR="00B257B4" w:rsidRPr="00E70AB8">
        <w:rPr>
          <w:rFonts w:hint="eastAsia"/>
          <w:sz w:val="24"/>
          <w:szCs w:val="24"/>
          <w:lang w:val="en-US"/>
        </w:rPr>
        <w:t>变量</w:t>
      </w:r>
      <w:r w:rsidR="00B257B4" w:rsidRPr="00E70AB8">
        <w:rPr>
          <w:sz w:val="24"/>
          <w:szCs w:val="24"/>
          <w:lang w:val="en-US"/>
        </w:rPr>
        <w:t xml:space="preserve"> = </w:t>
      </w:r>
      <w:r w:rsidR="00B257B4" w:rsidRPr="00E70AB8">
        <w:rPr>
          <w:rFonts w:hint="eastAsia"/>
          <w:sz w:val="24"/>
          <w:szCs w:val="24"/>
          <w:lang w:val="en-US"/>
        </w:rPr>
        <w:t>变量名</w:t>
      </w:r>
      <w:r w:rsidR="00B257B4" w:rsidRPr="00E70AB8">
        <w:rPr>
          <w:rFonts w:hint="eastAsia"/>
          <w:sz w:val="24"/>
          <w:szCs w:val="24"/>
          <w:lang w:val="en-US"/>
        </w:rPr>
        <w:t>+</w:t>
      </w:r>
      <w:r w:rsidR="00B257B4" w:rsidRPr="00E70AB8">
        <w:rPr>
          <w:rFonts w:hint="eastAsia"/>
          <w:sz w:val="24"/>
          <w:szCs w:val="24"/>
          <w:lang w:val="en-US"/>
        </w:rPr>
        <w:t>变量值</w:t>
      </w:r>
      <w:r w:rsidR="00B257B4" w:rsidRPr="00E70AB8">
        <w:rPr>
          <w:rFonts w:hint="eastAsia"/>
          <w:sz w:val="24"/>
          <w:szCs w:val="24"/>
          <w:lang w:val="en-US"/>
        </w:rPr>
        <w:t>+</w:t>
      </w:r>
      <w:r w:rsidR="00B257B4" w:rsidRPr="00E70AB8">
        <w:rPr>
          <w:rFonts w:hint="eastAsia"/>
          <w:sz w:val="24"/>
          <w:szCs w:val="24"/>
          <w:lang w:val="en-US"/>
        </w:rPr>
        <w:t>变量类型</w:t>
      </w:r>
    </w:p>
    <w:p w:rsidR="00B257B4" w:rsidRPr="00E70AB8" w:rsidRDefault="00B257B4" w:rsidP="00B257B4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8</w:t>
      </w:r>
      <w:r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rFonts w:hint="eastAsia"/>
          <w:sz w:val="24"/>
          <w:szCs w:val="24"/>
          <w:lang w:val="en-US"/>
        </w:rPr>
        <w:t>g</w:t>
      </w:r>
      <w:r w:rsidRPr="00E70AB8">
        <w:rPr>
          <w:sz w:val="24"/>
          <w:szCs w:val="24"/>
          <w:lang w:val="en-US"/>
        </w:rPr>
        <w:t>o</w:t>
      </w:r>
      <w:r w:rsidRPr="00E70AB8">
        <w:rPr>
          <w:sz w:val="24"/>
          <w:szCs w:val="24"/>
          <w:lang w:val="en-US"/>
        </w:rPr>
        <w:t>变量如果没有赋初值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编译器会使用默认值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比如</w:t>
      </w:r>
      <w:r w:rsidRPr="00E70AB8">
        <w:rPr>
          <w:sz w:val="24"/>
          <w:szCs w:val="24"/>
          <w:lang w:val="en-US"/>
        </w:rPr>
        <w:t>:</w:t>
      </w:r>
      <w:proofErr w:type="spellStart"/>
      <w:r w:rsidRPr="00E70AB8">
        <w:rPr>
          <w:sz w:val="24"/>
          <w:szCs w:val="24"/>
          <w:lang w:val="en-US"/>
        </w:rPr>
        <w:t>int</w:t>
      </w:r>
      <w:proofErr w:type="spellEnd"/>
      <w:r w:rsidRPr="00E70AB8">
        <w:rPr>
          <w:sz w:val="24"/>
          <w:szCs w:val="24"/>
          <w:lang w:val="en-US"/>
        </w:rPr>
        <w:t>默认值</w:t>
      </w:r>
      <w:r w:rsidRPr="00E70AB8">
        <w:rPr>
          <w:sz w:val="24"/>
          <w:szCs w:val="24"/>
          <w:lang w:val="en-US"/>
        </w:rPr>
        <w:t>0,string</w:t>
      </w:r>
      <w:r w:rsidRPr="00E70AB8">
        <w:rPr>
          <w:sz w:val="24"/>
          <w:szCs w:val="24"/>
          <w:lang w:val="en-US"/>
        </w:rPr>
        <w:t>默认值空串</w:t>
      </w:r>
    </w:p>
    <w:p w:rsidR="00B257B4" w:rsidRPr="00E70AB8" w:rsidRDefault="00B257B4" w:rsidP="006C1DBA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9</w:t>
      </w:r>
      <w:r w:rsidRPr="00E70AB8">
        <w:rPr>
          <w:rFonts w:hint="eastAsia"/>
          <w:sz w:val="24"/>
          <w:szCs w:val="24"/>
          <w:lang w:val="en-US"/>
        </w:rPr>
        <w:t>）声明的变量必须使用</w:t>
      </w:r>
    </w:p>
    <w:p w:rsidR="00987172" w:rsidRPr="00E70AB8" w:rsidRDefault="00987172" w:rsidP="006C1DBA">
      <w:pPr>
        <w:rPr>
          <w:sz w:val="24"/>
          <w:szCs w:val="24"/>
          <w:lang w:val="en-US"/>
        </w:rPr>
      </w:pPr>
    </w:p>
    <w:p w:rsidR="000C1D3C" w:rsidRPr="00E70AB8" w:rsidRDefault="00D443B6" w:rsidP="00D443B6">
      <w:pPr>
        <w:pStyle w:val="2"/>
        <w:numPr>
          <w:ilvl w:val="1"/>
          <w:numId w:val="11"/>
        </w:numPr>
        <w:rPr>
          <w:sz w:val="24"/>
          <w:szCs w:val="24"/>
          <w:lang w:val="en-US"/>
        </w:rPr>
      </w:pPr>
      <w:bookmarkStart w:id="3" w:name="_Toc152965069"/>
      <w:r w:rsidRPr="00E70AB8">
        <w:rPr>
          <w:rFonts w:hint="eastAsia"/>
          <w:sz w:val="24"/>
          <w:szCs w:val="24"/>
          <w:lang w:val="en-US"/>
        </w:rPr>
        <w:t>整数类型</w:t>
      </w:r>
      <w:r w:rsidR="00E31294" w:rsidRPr="00E70AB8">
        <w:rPr>
          <w:rFonts w:hint="eastAsia"/>
          <w:sz w:val="24"/>
          <w:szCs w:val="24"/>
          <w:lang w:val="en-US"/>
        </w:rPr>
        <w:t>、</w:t>
      </w:r>
      <w:r w:rsidR="001558BC" w:rsidRPr="00E70AB8">
        <w:rPr>
          <w:rFonts w:hint="eastAsia"/>
          <w:sz w:val="24"/>
          <w:szCs w:val="24"/>
          <w:lang w:val="en-US"/>
        </w:rPr>
        <w:t>浮点类型、字符类型、布尔类型</w:t>
      </w:r>
      <w:bookmarkEnd w:id="3"/>
    </w:p>
    <w:p w:rsidR="00580CAD" w:rsidRPr="00E70AB8" w:rsidRDefault="00B01308" w:rsidP="00B01308">
      <w:pPr>
        <w:pStyle w:val="3"/>
        <w:rPr>
          <w:sz w:val="24"/>
          <w:lang w:val="en-US"/>
        </w:rPr>
      </w:pPr>
      <w:bookmarkStart w:id="4" w:name="_Toc152965070"/>
      <w:r w:rsidRPr="00E70AB8">
        <w:rPr>
          <w:sz w:val="24"/>
          <w:lang w:val="en-US"/>
        </w:rPr>
        <w:t>1.2.1</w:t>
      </w:r>
      <w:r w:rsidR="00580CAD" w:rsidRPr="00E70AB8">
        <w:rPr>
          <w:rFonts w:hint="eastAsia"/>
          <w:sz w:val="24"/>
          <w:lang w:val="en-US"/>
        </w:rPr>
        <w:t>整数类型</w:t>
      </w:r>
      <w:bookmarkEnd w:id="4"/>
    </w:p>
    <w:p w:rsidR="00D039E2" w:rsidRPr="00E70AB8" w:rsidRDefault="00D804BC" w:rsidP="00D039E2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简单的来说</w:t>
      </w:r>
      <w:r w:rsidRPr="00E70AB8">
        <w:rPr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就是用于存放整数值的</w:t>
      </w:r>
      <w:r w:rsidRPr="00E70AB8">
        <w:rPr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比如</w:t>
      </w:r>
      <w:r w:rsidRPr="00E70AB8">
        <w:rPr>
          <w:sz w:val="24"/>
          <w:szCs w:val="24"/>
          <w:lang w:val="en-US"/>
        </w:rPr>
        <w:t>:0,-1,2345</w:t>
      </w:r>
      <w:r w:rsidRPr="00E70AB8">
        <w:rPr>
          <w:rFonts w:hint="eastAsia"/>
          <w:sz w:val="24"/>
          <w:szCs w:val="24"/>
          <w:lang w:val="en-US"/>
        </w:rPr>
        <w:t>等简单的来说</w:t>
      </w:r>
      <w:r w:rsidRPr="00E70AB8">
        <w:rPr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就是用于存放整数值的</w:t>
      </w:r>
      <w:r w:rsidRPr="00E70AB8">
        <w:rPr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比如</w:t>
      </w:r>
      <w:r w:rsidRPr="00E70AB8">
        <w:rPr>
          <w:sz w:val="24"/>
          <w:szCs w:val="24"/>
          <w:lang w:val="en-US"/>
        </w:rPr>
        <w:t>:0,-1,2345</w:t>
      </w:r>
      <w:r w:rsidRPr="00E70AB8">
        <w:rPr>
          <w:rFonts w:hint="eastAsia"/>
          <w:sz w:val="24"/>
          <w:szCs w:val="24"/>
          <w:lang w:val="en-US"/>
        </w:rPr>
        <w:t>等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870"/>
        <w:gridCol w:w="1270"/>
        <w:gridCol w:w="2829"/>
        <w:gridCol w:w="1699"/>
        <w:gridCol w:w="2349"/>
      </w:tblGrid>
      <w:tr w:rsidR="001661A3" w:rsidRPr="00E70AB8" w:rsidTr="008154DA">
        <w:tc>
          <w:tcPr>
            <w:tcW w:w="846" w:type="dxa"/>
          </w:tcPr>
          <w:p w:rsidR="001661A3" w:rsidRPr="00E70AB8" w:rsidRDefault="00746F94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lastRenderedPageBreak/>
              <w:t>类型</w:t>
            </w:r>
          </w:p>
        </w:tc>
        <w:tc>
          <w:tcPr>
            <w:tcW w:w="1276" w:type="dxa"/>
          </w:tcPr>
          <w:p w:rsidR="001661A3" w:rsidRPr="00E70AB8" w:rsidRDefault="00746F94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有无符号</w:t>
            </w:r>
          </w:p>
        </w:tc>
        <w:tc>
          <w:tcPr>
            <w:tcW w:w="2835" w:type="dxa"/>
          </w:tcPr>
          <w:p w:rsidR="006B6959" w:rsidRPr="00E70AB8" w:rsidRDefault="00746F94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占用存储空间</w:t>
            </w:r>
            <w:r w:rsidR="00C66DE4"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，</w:t>
            </w:r>
            <w:r w:rsidR="007965C8"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通过</w:t>
            </w:r>
            <w:proofErr w:type="spellStart"/>
            <w:r w:rsidR="006B6959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unsafe.Sizeof</w:t>
            </w:r>
            <w:proofErr w:type="spellEnd"/>
            <w:r w:rsidR="006B6959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(</w:t>
            </w:r>
            <w:r w:rsidR="006B6959"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变量</w:t>
            </w:r>
            <w:r w:rsidR="006B6959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)</w:t>
            </w:r>
          </w:p>
          <w:p w:rsidR="0080207A" w:rsidRPr="00E70AB8" w:rsidRDefault="0080207A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可以查看</w:t>
            </w:r>
          </w:p>
        </w:tc>
        <w:tc>
          <w:tcPr>
            <w:tcW w:w="1701" w:type="dxa"/>
          </w:tcPr>
          <w:p w:rsidR="001661A3" w:rsidRPr="00E70AB8" w:rsidRDefault="00746F94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表数范围</w:t>
            </w:r>
          </w:p>
        </w:tc>
        <w:tc>
          <w:tcPr>
            <w:tcW w:w="2359" w:type="dxa"/>
          </w:tcPr>
          <w:p w:rsidR="00746F94" w:rsidRPr="00E70AB8" w:rsidRDefault="00746F94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备注</w:t>
            </w:r>
          </w:p>
        </w:tc>
      </w:tr>
      <w:tr w:rsidR="001661A3" w:rsidRPr="00E70AB8" w:rsidTr="008154DA">
        <w:tc>
          <w:tcPr>
            <w:tcW w:w="846" w:type="dxa"/>
          </w:tcPr>
          <w:p w:rsidR="001661A3" w:rsidRPr="00E70AB8" w:rsidRDefault="00746F94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int</w:t>
            </w:r>
            <w:proofErr w:type="spellEnd"/>
          </w:p>
        </w:tc>
        <w:tc>
          <w:tcPr>
            <w:tcW w:w="1276" w:type="dxa"/>
          </w:tcPr>
          <w:p w:rsidR="001661A3" w:rsidRPr="00E70AB8" w:rsidRDefault="00746F94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有</w:t>
            </w:r>
          </w:p>
        </w:tc>
        <w:tc>
          <w:tcPr>
            <w:tcW w:w="2835" w:type="dxa"/>
          </w:tcPr>
          <w:p w:rsidR="004F1402" w:rsidRPr="00E70AB8" w:rsidRDefault="00746F94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3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2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位操作系统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  <w:p w:rsidR="001661A3" w:rsidRPr="00E70AB8" w:rsidRDefault="00746F94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6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位操作系统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</w:tc>
        <w:tc>
          <w:tcPr>
            <w:tcW w:w="1701" w:type="dxa"/>
          </w:tcPr>
          <w:p w:rsidR="001661A3" w:rsidRPr="00E70AB8" w:rsidRDefault="00746F94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-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2^31~2^31-1</w:t>
            </w:r>
          </w:p>
          <w:p w:rsidR="00C44D9D" w:rsidRPr="00E70AB8" w:rsidRDefault="00C44D9D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</w:p>
          <w:p w:rsidR="0024495E" w:rsidRPr="00E70AB8" w:rsidRDefault="0024495E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-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2^63~2^63-1</w:t>
            </w:r>
          </w:p>
        </w:tc>
        <w:tc>
          <w:tcPr>
            <w:tcW w:w="2359" w:type="dxa"/>
          </w:tcPr>
          <w:p w:rsidR="001661A3" w:rsidRPr="00E70AB8" w:rsidRDefault="001661A3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  <w:tr w:rsidR="001661A3" w:rsidRPr="00E70AB8" w:rsidTr="008154DA">
        <w:tc>
          <w:tcPr>
            <w:tcW w:w="846" w:type="dxa"/>
          </w:tcPr>
          <w:p w:rsidR="001661A3" w:rsidRPr="00E70AB8" w:rsidRDefault="00662000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u</w:t>
            </w:r>
            <w:r w:rsidR="00C44D9D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int</w:t>
            </w:r>
            <w:proofErr w:type="spellEnd"/>
          </w:p>
        </w:tc>
        <w:tc>
          <w:tcPr>
            <w:tcW w:w="1276" w:type="dxa"/>
          </w:tcPr>
          <w:p w:rsidR="001661A3" w:rsidRPr="00E70AB8" w:rsidRDefault="00C44D9D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无</w:t>
            </w:r>
          </w:p>
        </w:tc>
        <w:tc>
          <w:tcPr>
            <w:tcW w:w="2835" w:type="dxa"/>
          </w:tcPr>
          <w:p w:rsidR="004F1402" w:rsidRPr="00E70AB8" w:rsidRDefault="00C44D9D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3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2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位操作系统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  <w:p w:rsidR="001661A3" w:rsidRPr="00E70AB8" w:rsidRDefault="00C44D9D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6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位操作系统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</w:tc>
        <w:tc>
          <w:tcPr>
            <w:tcW w:w="1701" w:type="dxa"/>
          </w:tcPr>
          <w:p w:rsidR="001661A3" w:rsidRPr="00E70AB8" w:rsidRDefault="00662000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0~2^32-1</w:t>
            </w:r>
          </w:p>
          <w:p w:rsidR="00662000" w:rsidRPr="00E70AB8" w:rsidRDefault="00662000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0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~2^64-1</w:t>
            </w:r>
          </w:p>
        </w:tc>
        <w:tc>
          <w:tcPr>
            <w:tcW w:w="2359" w:type="dxa"/>
          </w:tcPr>
          <w:p w:rsidR="001661A3" w:rsidRPr="00E70AB8" w:rsidRDefault="001661A3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  <w:tr w:rsidR="001661A3" w:rsidRPr="00E70AB8" w:rsidTr="008154DA">
        <w:tc>
          <w:tcPr>
            <w:tcW w:w="846" w:type="dxa"/>
          </w:tcPr>
          <w:p w:rsidR="001661A3" w:rsidRPr="00E70AB8" w:rsidRDefault="00A21502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rune</w:t>
            </w:r>
          </w:p>
        </w:tc>
        <w:tc>
          <w:tcPr>
            <w:tcW w:w="1276" w:type="dxa"/>
          </w:tcPr>
          <w:p w:rsidR="001661A3" w:rsidRPr="00E70AB8" w:rsidRDefault="00A21502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有</w:t>
            </w:r>
          </w:p>
        </w:tc>
        <w:tc>
          <w:tcPr>
            <w:tcW w:w="2835" w:type="dxa"/>
          </w:tcPr>
          <w:p w:rsidR="001661A3" w:rsidRPr="00E70AB8" w:rsidRDefault="00A21502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与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int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32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相同</w:t>
            </w:r>
          </w:p>
        </w:tc>
        <w:tc>
          <w:tcPr>
            <w:tcW w:w="1701" w:type="dxa"/>
          </w:tcPr>
          <w:p w:rsidR="001661A3" w:rsidRPr="00E70AB8" w:rsidRDefault="00A21502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-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2^31~2^31-1</w:t>
            </w:r>
          </w:p>
        </w:tc>
        <w:tc>
          <w:tcPr>
            <w:tcW w:w="2359" w:type="dxa"/>
          </w:tcPr>
          <w:p w:rsidR="001661A3" w:rsidRPr="00E70AB8" w:rsidRDefault="00A21502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等价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int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32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，表示一个</w:t>
            </w:r>
            <w:proofErr w:type="spellStart"/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unicode</w:t>
            </w:r>
            <w:proofErr w:type="spellEnd"/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码，也就是可以表示汉字</w:t>
            </w:r>
          </w:p>
        </w:tc>
      </w:tr>
      <w:tr w:rsidR="001661A3" w:rsidRPr="00E70AB8" w:rsidTr="008154DA">
        <w:tc>
          <w:tcPr>
            <w:tcW w:w="846" w:type="dxa"/>
          </w:tcPr>
          <w:p w:rsidR="001661A3" w:rsidRPr="00E70AB8" w:rsidRDefault="008154DA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  <w:tc>
          <w:tcPr>
            <w:tcW w:w="1276" w:type="dxa"/>
          </w:tcPr>
          <w:p w:rsidR="001661A3" w:rsidRPr="00E70AB8" w:rsidRDefault="008154DA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无</w:t>
            </w:r>
          </w:p>
        </w:tc>
        <w:tc>
          <w:tcPr>
            <w:tcW w:w="2835" w:type="dxa"/>
          </w:tcPr>
          <w:p w:rsidR="001661A3" w:rsidRPr="00E70AB8" w:rsidRDefault="00AF4A5F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与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uint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相同</w:t>
            </w:r>
          </w:p>
        </w:tc>
        <w:tc>
          <w:tcPr>
            <w:tcW w:w="1701" w:type="dxa"/>
          </w:tcPr>
          <w:p w:rsidR="001661A3" w:rsidRPr="00E70AB8" w:rsidRDefault="00AF4A5F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0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~2^</w:t>
            </w:r>
            <w:r w:rsidR="00156028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8-1</w:t>
            </w:r>
          </w:p>
        </w:tc>
        <w:tc>
          <w:tcPr>
            <w:tcW w:w="2359" w:type="dxa"/>
          </w:tcPr>
          <w:p w:rsidR="001661A3" w:rsidRPr="00E70AB8" w:rsidRDefault="003D3CE7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存储字符时选择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byte</w:t>
            </w:r>
          </w:p>
        </w:tc>
      </w:tr>
      <w:tr w:rsidR="001661A3" w:rsidRPr="00E70AB8" w:rsidTr="008154DA">
        <w:tc>
          <w:tcPr>
            <w:tcW w:w="846" w:type="dxa"/>
          </w:tcPr>
          <w:p w:rsidR="001661A3" w:rsidRPr="00E70AB8" w:rsidRDefault="00866C35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i</w:t>
            </w:r>
            <w:r w:rsidR="00936CD8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nt8</w:t>
            </w:r>
          </w:p>
        </w:tc>
        <w:tc>
          <w:tcPr>
            <w:tcW w:w="1276" w:type="dxa"/>
          </w:tcPr>
          <w:p w:rsidR="001661A3" w:rsidRPr="00E70AB8" w:rsidRDefault="00866C35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有</w:t>
            </w:r>
          </w:p>
        </w:tc>
        <w:tc>
          <w:tcPr>
            <w:tcW w:w="2835" w:type="dxa"/>
          </w:tcPr>
          <w:p w:rsidR="001661A3" w:rsidRPr="00E70AB8" w:rsidRDefault="0080207A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</w:tc>
        <w:tc>
          <w:tcPr>
            <w:tcW w:w="1701" w:type="dxa"/>
          </w:tcPr>
          <w:p w:rsidR="00073FD7" w:rsidRPr="00E70AB8" w:rsidRDefault="00C470BA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-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2^7~2^7 -1</w:t>
            </w:r>
            <w:r w:rsidR="00073FD7"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即</w:t>
            </w:r>
            <w:r w:rsidR="00073FD7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: -128~127</w:t>
            </w:r>
          </w:p>
        </w:tc>
        <w:tc>
          <w:tcPr>
            <w:tcW w:w="2359" w:type="dxa"/>
          </w:tcPr>
          <w:p w:rsidR="001661A3" w:rsidRPr="00E70AB8" w:rsidRDefault="001661A3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  <w:tr w:rsidR="001661A3" w:rsidRPr="00E70AB8" w:rsidTr="008154DA">
        <w:tc>
          <w:tcPr>
            <w:tcW w:w="846" w:type="dxa"/>
          </w:tcPr>
          <w:p w:rsidR="001661A3" w:rsidRPr="00E70AB8" w:rsidRDefault="00F1375C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i</w:t>
            </w:r>
            <w:r w:rsidR="00936CD8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nt16</w:t>
            </w:r>
          </w:p>
        </w:tc>
        <w:tc>
          <w:tcPr>
            <w:tcW w:w="1276" w:type="dxa"/>
          </w:tcPr>
          <w:p w:rsidR="001661A3" w:rsidRPr="00E70AB8" w:rsidRDefault="00866C35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有</w:t>
            </w:r>
          </w:p>
        </w:tc>
        <w:tc>
          <w:tcPr>
            <w:tcW w:w="2835" w:type="dxa"/>
          </w:tcPr>
          <w:p w:rsidR="001661A3" w:rsidRPr="00E70AB8" w:rsidRDefault="007912BD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2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</w:tc>
        <w:tc>
          <w:tcPr>
            <w:tcW w:w="1701" w:type="dxa"/>
          </w:tcPr>
          <w:p w:rsidR="001661A3" w:rsidRPr="00E70AB8" w:rsidRDefault="00382FC3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-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2^15~2^15-1</w:t>
            </w:r>
          </w:p>
        </w:tc>
        <w:tc>
          <w:tcPr>
            <w:tcW w:w="2359" w:type="dxa"/>
          </w:tcPr>
          <w:p w:rsidR="001661A3" w:rsidRPr="00E70AB8" w:rsidRDefault="001661A3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  <w:tr w:rsidR="001661A3" w:rsidRPr="00E70AB8" w:rsidTr="008154DA">
        <w:tc>
          <w:tcPr>
            <w:tcW w:w="846" w:type="dxa"/>
          </w:tcPr>
          <w:p w:rsidR="001661A3" w:rsidRPr="00E70AB8" w:rsidRDefault="00F1375C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i</w:t>
            </w:r>
            <w:r w:rsidR="00936CD8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nt32</w:t>
            </w:r>
          </w:p>
        </w:tc>
        <w:tc>
          <w:tcPr>
            <w:tcW w:w="1276" w:type="dxa"/>
          </w:tcPr>
          <w:p w:rsidR="001661A3" w:rsidRPr="00E70AB8" w:rsidRDefault="00866C35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有</w:t>
            </w:r>
          </w:p>
        </w:tc>
        <w:tc>
          <w:tcPr>
            <w:tcW w:w="2835" w:type="dxa"/>
          </w:tcPr>
          <w:p w:rsidR="001661A3" w:rsidRPr="00E70AB8" w:rsidRDefault="007912BD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</w:tc>
        <w:tc>
          <w:tcPr>
            <w:tcW w:w="1701" w:type="dxa"/>
          </w:tcPr>
          <w:p w:rsidR="001661A3" w:rsidRPr="00E70AB8" w:rsidRDefault="00382FC3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-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2^31~2^31-1</w:t>
            </w:r>
          </w:p>
        </w:tc>
        <w:tc>
          <w:tcPr>
            <w:tcW w:w="2359" w:type="dxa"/>
          </w:tcPr>
          <w:p w:rsidR="001661A3" w:rsidRPr="00E70AB8" w:rsidRDefault="001661A3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  <w:tr w:rsidR="00936CD8" w:rsidRPr="00E70AB8" w:rsidTr="008154DA">
        <w:tc>
          <w:tcPr>
            <w:tcW w:w="846" w:type="dxa"/>
          </w:tcPr>
          <w:p w:rsidR="00936CD8" w:rsidRPr="00E70AB8" w:rsidRDefault="00F1375C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i</w:t>
            </w:r>
            <w:r w:rsidR="00936CD8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nt64</w:t>
            </w:r>
          </w:p>
        </w:tc>
        <w:tc>
          <w:tcPr>
            <w:tcW w:w="1276" w:type="dxa"/>
          </w:tcPr>
          <w:p w:rsidR="00936CD8" w:rsidRPr="00E70AB8" w:rsidRDefault="00866C35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有</w:t>
            </w:r>
          </w:p>
        </w:tc>
        <w:tc>
          <w:tcPr>
            <w:tcW w:w="2835" w:type="dxa"/>
          </w:tcPr>
          <w:p w:rsidR="00936CD8" w:rsidRPr="00E70AB8" w:rsidRDefault="007912BD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</w:tc>
        <w:tc>
          <w:tcPr>
            <w:tcW w:w="1701" w:type="dxa"/>
          </w:tcPr>
          <w:p w:rsidR="00936CD8" w:rsidRPr="00E70AB8" w:rsidRDefault="00382FC3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-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2^63~2^63-1</w:t>
            </w:r>
          </w:p>
        </w:tc>
        <w:tc>
          <w:tcPr>
            <w:tcW w:w="2359" w:type="dxa"/>
          </w:tcPr>
          <w:p w:rsidR="00936CD8" w:rsidRPr="00E70AB8" w:rsidRDefault="00936CD8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  <w:tr w:rsidR="00936CD8" w:rsidRPr="00E70AB8" w:rsidTr="008154DA">
        <w:tc>
          <w:tcPr>
            <w:tcW w:w="846" w:type="dxa"/>
          </w:tcPr>
          <w:p w:rsidR="00936CD8" w:rsidRPr="00E70AB8" w:rsidRDefault="00FC7029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uint</w:t>
            </w:r>
            <w:r w:rsidR="00936CD8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8</w:t>
            </w:r>
          </w:p>
        </w:tc>
        <w:tc>
          <w:tcPr>
            <w:tcW w:w="1276" w:type="dxa"/>
          </w:tcPr>
          <w:p w:rsidR="00936CD8" w:rsidRPr="00E70AB8" w:rsidRDefault="00866C35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无</w:t>
            </w:r>
          </w:p>
        </w:tc>
        <w:tc>
          <w:tcPr>
            <w:tcW w:w="2835" w:type="dxa"/>
          </w:tcPr>
          <w:p w:rsidR="00936CD8" w:rsidRPr="00E70AB8" w:rsidRDefault="007912BD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</w:tc>
        <w:tc>
          <w:tcPr>
            <w:tcW w:w="1701" w:type="dxa"/>
          </w:tcPr>
          <w:p w:rsidR="00936CD8" w:rsidRPr="00E70AB8" w:rsidRDefault="00382FC3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0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~2^8-1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即：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0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～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2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55</w:t>
            </w:r>
          </w:p>
        </w:tc>
        <w:tc>
          <w:tcPr>
            <w:tcW w:w="2359" w:type="dxa"/>
          </w:tcPr>
          <w:p w:rsidR="00936CD8" w:rsidRPr="00E70AB8" w:rsidRDefault="00936CD8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  <w:tr w:rsidR="00936CD8" w:rsidRPr="00E70AB8" w:rsidTr="008154DA">
        <w:tc>
          <w:tcPr>
            <w:tcW w:w="846" w:type="dxa"/>
          </w:tcPr>
          <w:p w:rsidR="00936CD8" w:rsidRPr="00E70AB8" w:rsidRDefault="00FC7029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uint</w:t>
            </w:r>
            <w:r w:rsidR="00936CD8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16</w:t>
            </w:r>
          </w:p>
        </w:tc>
        <w:tc>
          <w:tcPr>
            <w:tcW w:w="1276" w:type="dxa"/>
          </w:tcPr>
          <w:p w:rsidR="00936CD8" w:rsidRPr="00E70AB8" w:rsidRDefault="00866C35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无</w:t>
            </w:r>
          </w:p>
        </w:tc>
        <w:tc>
          <w:tcPr>
            <w:tcW w:w="2835" w:type="dxa"/>
          </w:tcPr>
          <w:p w:rsidR="00936CD8" w:rsidRPr="00E70AB8" w:rsidRDefault="007912BD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2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</w:tc>
        <w:tc>
          <w:tcPr>
            <w:tcW w:w="1701" w:type="dxa"/>
          </w:tcPr>
          <w:p w:rsidR="00936CD8" w:rsidRPr="00E70AB8" w:rsidRDefault="00382FC3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0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~2^</w:t>
            </w:r>
            <w:r w:rsidR="004633F8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16-1</w:t>
            </w:r>
          </w:p>
        </w:tc>
        <w:tc>
          <w:tcPr>
            <w:tcW w:w="2359" w:type="dxa"/>
          </w:tcPr>
          <w:p w:rsidR="00936CD8" w:rsidRPr="00E70AB8" w:rsidRDefault="00936CD8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  <w:tr w:rsidR="00936CD8" w:rsidRPr="00E70AB8" w:rsidTr="008154DA">
        <w:tc>
          <w:tcPr>
            <w:tcW w:w="846" w:type="dxa"/>
          </w:tcPr>
          <w:p w:rsidR="00936CD8" w:rsidRPr="00E70AB8" w:rsidRDefault="00FC7029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u</w:t>
            </w:r>
            <w:r w:rsidR="00936CD8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int32</w:t>
            </w:r>
          </w:p>
        </w:tc>
        <w:tc>
          <w:tcPr>
            <w:tcW w:w="1276" w:type="dxa"/>
          </w:tcPr>
          <w:p w:rsidR="00936CD8" w:rsidRPr="00E70AB8" w:rsidRDefault="00866C35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无</w:t>
            </w:r>
          </w:p>
        </w:tc>
        <w:tc>
          <w:tcPr>
            <w:tcW w:w="2835" w:type="dxa"/>
          </w:tcPr>
          <w:p w:rsidR="00936CD8" w:rsidRPr="00E70AB8" w:rsidRDefault="007912BD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</w:tc>
        <w:tc>
          <w:tcPr>
            <w:tcW w:w="1701" w:type="dxa"/>
          </w:tcPr>
          <w:p w:rsidR="00936CD8" w:rsidRPr="00E70AB8" w:rsidRDefault="004633F8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0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~2^32-1</w:t>
            </w:r>
          </w:p>
        </w:tc>
        <w:tc>
          <w:tcPr>
            <w:tcW w:w="2359" w:type="dxa"/>
          </w:tcPr>
          <w:p w:rsidR="00936CD8" w:rsidRPr="00E70AB8" w:rsidRDefault="00936CD8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  <w:tr w:rsidR="00936CD8" w:rsidRPr="00E70AB8" w:rsidTr="008154DA">
        <w:tc>
          <w:tcPr>
            <w:tcW w:w="846" w:type="dxa"/>
          </w:tcPr>
          <w:p w:rsidR="00936CD8" w:rsidRPr="00E70AB8" w:rsidRDefault="00FC7029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u</w:t>
            </w:r>
            <w:r w:rsidR="00936CD8"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int64</w:t>
            </w:r>
          </w:p>
        </w:tc>
        <w:tc>
          <w:tcPr>
            <w:tcW w:w="1276" w:type="dxa"/>
          </w:tcPr>
          <w:p w:rsidR="00936CD8" w:rsidRPr="00E70AB8" w:rsidRDefault="00866C35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无</w:t>
            </w:r>
          </w:p>
        </w:tc>
        <w:tc>
          <w:tcPr>
            <w:tcW w:w="2835" w:type="dxa"/>
          </w:tcPr>
          <w:p w:rsidR="00936CD8" w:rsidRPr="00E70AB8" w:rsidRDefault="007912BD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</w:tc>
        <w:tc>
          <w:tcPr>
            <w:tcW w:w="1701" w:type="dxa"/>
          </w:tcPr>
          <w:p w:rsidR="00936CD8" w:rsidRPr="00E70AB8" w:rsidRDefault="004633F8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0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~2^64-1</w:t>
            </w:r>
          </w:p>
        </w:tc>
        <w:tc>
          <w:tcPr>
            <w:tcW w:w="2359" w:type="dxa"/>
          </w:tcPr>
          <w:p w:rsidR="00936CD8" w:rsidRPr="00E70AB8" w:rsidRDefault="00936CD8" w:rsidP="00D039E2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</w:tbl>
    <w:p w:rsidR="00D804BC" w:rsidRPr="00E70AB8" w:rsidRDefault="00D804BC" w:rsidP="00D039E2">
      <w:pPr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</w:pPr>
    </w:p>
    <w:p w:rsidR="00697835" w:rsidRPr="00E70AB8" w:rsidRDefault="00697835" w:rsidP="00D039E2">
      <w:pPr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</w:pPr>
      <w:r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整数使用细节</w:t>
      </w:r>
      <w:r w:rsidR="007B0323"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：</w:t>
      </w:r>
    </w:p>
    <w:p w:rsidR="00697835" w:rsidRPr="00E70AB8" w:rsidRDefault="00697835" w:rsidP="00F81FAC">
      <w:pPr>
        <w:ind w:leftChars="100" w:left="300"/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1).go</w:t>
      </w:r>
      <w:r w:rsidRPr="00E70AB8">
        <w:rPr>
          <w:rFonts w:hint="eastAsia"/>
          <w:sz w:val="24"/>
          <w:szCs w:val="24"/>
          <w:lang w:val="en-US"/>
        </w:rPr>
        <w:t>各个整数类型分</w:t>
      </w:r>
      <w:r w:rsidRPr="00E70AB8">
        <w:rPr>
          <w:rFonts w:hint="eastAsia"/>
          <w:sz w:val="24"/>
          <w:szCs w:val="24"/>
          <w:lang w:val="en-US"/>
        </w:rPr>
        <w:t>:</w:t>
      </w:r>
      <w:r w:rsidRPr="00E70AB8">
        <w:rPr>
          <w:rFonts w:hint="eastAsia"/>
          <w:sz w:val="24"/>
          <w:szCs w:val="24"/>
          <w:lang w:val="en-US"/>
        </w:rPr>
        <w:t>有符号和无符号</w:t>
      </w:r>
      <w:r w:rsidRPr="00E70AB8">
        <w:rPr>
          <w:rFonts w:hint="eastAsia"/>
          <w:sz w:val="24"/>
          <w:szCs w:val="24"/>
          <w:lang w:val="en-US"/>
        </w:rPr>
        <w:t xml:space="preserve">, </w:t>
      </w:r>
      <w:proofErr w:type="spellStart"/>
      <w:r w:rsidRPr="00E70AB8">
        <w:rPr>
          <w:rFonts w:hint="eastAsia"/>
          <w:sz w:val="24"/>
          <w:szCs w:val="24"/>
          <w:lang w:val="en-US"/>
        </w:rPr>
        <w:t>int</w:t>
      </w:r>
      <w:proofErr w:type="spellEnd"/>
      <w:r w:rsidRPr="00E70AB8">
        <w:rPr>
          <w:rFonts w:hint="eastAsia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hint="eastAsia"/>
          <w:sz w:val="24"/>
          <w:szCs w:val="24"/>
          <w:lang w:val="en-US"/>
        </w:rPr>
        <w:t>uint</w:t>
      </w:r>
      <w:proofErr w:type="spellEnd"/>
      <w:r w:rsidRPr="00E70AB8">
        <w:rPr>
          <w:rFonts w:hint="eastAsia"/>
          <w:sz w:val="24"/>
          <w:szCs w:val="24"/>
          <w:lang w:val="en-US"/>
        </w:rPr>
        <w:t xml:space="preserve"> </w:t>
      </w:r>
      <w:r w:rsidRPr="00E70AB8">
        <w:rPr>
          <w:rFonts w:hint="eastAsia"/>
          <w:sz w:val="24"/>
          <w:szCs w:val="24"/>
          <w:lang w:val="en-US"/>
        </w:rPr>
        <w:t>的大小和</w:t>
      </w:r>
      <w:r w:rsidR="00F81FAC" w:rsidRPr="00E70AB8">
        <w:rPr>
          <w:rFonts w:hint="eastAsia"/>
          <w:sz w:val="24"/>
          <w:szCs w:val="24"/>
          <w:lang w:val="en-US"/>
        </w:rPr>
        <w:t>操作</w:t>
      </w:r>
      <w:r w:rsidRPr="00E70AB8">
        <w:rPr>
          <w:rFonts w:hint="eastAsia"/>
          <w:sz w:val="24"/>
          <w:szCs w:val="24"/>
          <w:lang w:val="en-US"/>
        </w:rPr>
        <w:t>系统有关</w:t>
      </w:r>
    </w:p>
    <w:p w:rsidR="00697835" w:rsidRPr="00E70AB8" w:rsidRDefault="00697835" w:rsidP="00F81FAC">
      <w:pPr>
        <w:ind w:leftChars="100" w:left="300"/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2).go</w:t>
      </w:r>
      <w:r w:rsidRPr="00E70AB8">
        <w:rPr>
          <w:rFonts w:hint="eastAsia"/>
          <w:sz w:val="24"/>
          <w:szCs w:val="24"/>
          <w:lang w:val="en-US"/>
        </w:rPr>
        <w:t>的整型默认声明为</w:t>
      </w:r>
      <w:proofErr w:type="spellStart"/>
      <w:r w:rsidRPr="00E70AB8">
        <w:rPr>
          <w:rFonts w:hint="eastAsia"/>
          <w:sz w:val="24"/>
          <w:szCs w:val="24"/>
          <w:lang w:val="en-US"/>
        </w:rPr>
        <w:t>int</w:t>
      </w:r>
      <w:proofErr w:type="spellEnd"/>
      <w:r w:rsidRPr="00E70AB8">
        <w:rPr>
          <w:rFonts w:hint="eastAsia"/>
          <w:sz w:val="24"/>
          <w:szCs w:val="24"/>
          <w:lang w:val="en-US"/>
        </w:rPr>
        <w:t>型</w:t>
      </w:r>
    </w:p>
    <w:p w:rsidR="00697835" w:rsidRPr="00E70AB8" w:rsidRDefault="003E7CF6" w:rsidP="00F81FAC">
      <w:pPr>
        <w:ind w:leftChars="100" w:left="300"/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3</w:t>
      </w:r>
      <w:r w:rsidR="00697835" w:rsidRPr="00E70AB8">
        <w:rPr>
          <w:rFonts w:hint="eastAsia"/>
          <w:sz w:val="24"/>
          <w:szCs w:val="24"/>
          <w:lang w:val="en-US"/>
        </w:rPr>
        <w:t>).go</w:t>
      </w:r>
      <w:r w:rsidR="00697835" w:rsidRPr="00E70AB8">
        <w:rPr>
          <w:rFonts w:hint="eastAsia"/>
          <w:sz w:val="24"/>
          <w:szCs w:val="24"/>
          <w:lang w:val="en-US"/>
        </w:rPr>
        <w:t>程序中整型变量在使用时</w:t>
      </w:r>
      <w:r w:rsidR="00697835" w:rsidRPr="00E70AB8">
        <w:rPr>
          <w:rFonts w:hint="eastAsia"/>
          <w:sz w:val="24"/>
          <w:szCs w:val="24"/>
          <w:lang w:val="en-US"/>
        </w:rPr>
        <w:t>,</w:t>
      </w:r>
      <w:r w:rsidR="00697835" w:rsidRPr="00E70AB8">
        <w:rPr>
          <w:rFonts w:hint="eastAsia"/>
          <w:sz w:val="24"/>
          <w:szCs w:val="24"/>
          <w:lang w:val="en-US"/>
        </w:rPr>
        <w:t>遵守保小不保大原则</w:t>
      </w:r>
      <w:r w:rsidR="00697835" w:rsidRPr="00E70AB8">
        <w:rPr>
          <w:rFonts w:hint="eastAsia"/>
          <w:sz w:val="24"/>
          <w:szCs w:val="24"/>
          <w:lang w:val="en-US"/>
        </w:rPr>
        <w:t>,</w:t>
      </w:r>
      <w:r w:rsidR="00697835" w:rsidRPr="00E70AB8">
        <w:rPr>
          <w:rFonts w:hint="eastAsia"/>
          <w:sz w:val="24"/>
          <w:szCs w:val="24"/>
          <w:lang w:val="en-US"/>
        </w:rPr>
        <w:t>即</w:t>
      </w:r>
      <w:r w:rsidR="00697835" w:rsidRPr="00E70AB8">
        <w:rPr>
          <w:rFonts w:hint="eastAsia"/>
          <w:sz w:val="24"/>
          <w:szCs w:val="24"/>
          <w:lang w:val="en-US"/>
        </w:rPr>
        <w:t>:</w:t>
      </w:r>
      <w:r w:rsidR="00697835" w:rsidRPr="00E70AB8">
        <w:rPr>
          <w:rFonts w:hint="eastAsia"/>
          <w:sz w:val="24"/>
          <w:szCs w:val="24"/>
          <w:lang w:val="en-US"/>
        </w:rPr>
        <w:t>在保证程序正确运行下</w:t>
      </w:r>
      <w:r w:rsidR="00697835" w:rsidRPr="00E70AB8">
        <w:rPr>
          <w:rFonts w:hint="eastAsia"/>
          <w:sz w:val="24"/>
          <w:szCs w:val="24"/>
          <w:lang w:val="en-US"/>
        </w:rPr>
        <w:t>,</w:t>
      </w:r>
      <w:r w:rsidR="00697835" w:rsidRPr="00E70AB8">
        <w:rPr>
          <w:rFonts w:hint="eastAsia"/>
          <w:sz w:val="24"/>
          <w:szCs w:val="24"/>
          <w:lang w:val="en-US"/>
        </w:rPr>
        <w:t>尽量使用占用空间小的数据类型</w:t>
      </w:r>
      <w:r w:rsidR="00697835" w:rsidRPr="00E70AB8">
        <w:rPr>
          <w:rFonts w:hint="eastAsia"/>
          <w:sz w:val="24"/>
          <w:szCs w:val="24"/>
          <w:lang w:val="en-US"/>
        </w:rPr>
        <w:t>(</w:t>
      </w:r>
      <w:r w:rsidR="00697835" w:rsidRPr="00E70AB8">
        <w:rPr>
          <w:rFonts w:hint="eastAsia"/>
          <w:sz w:val="24"/>
          <w:szCs w:val="24"/>
          <w:lang w:val="en-US"/>
        </w:rPr>
        <w:t>如</w:t>
      </w:r>
      <w:r w:rsidR="00697835" w:rsidRPr="00E70AB8">
        <w:rPr>
          <w:rFonts w:hint="eastAsia"/>
          <w:sz w:val="24"/>
          <w:szCs w:val="24"/>
          <w:lang w:val="en-US"/>
        </w:rPr>
        <w:t>:</w:t>
      </w:r>
      <w:r w:rsidR="00697835" w:rsidRPr="00E70AB8">
        <w:rPr>
          <w:rFonts w:hint="eastAsia"/>
          <w:sz w:val="24"/>
          <w:szCs w:val="24"/>
          <w:lang w:val="en-US"/>
        </w:rPr>
        <w:t>年龄</w:t>
      </w:r>
      <w:r w:rsidRPr="00E70AB8">
        <w:rPr>
          <w:rFonts w:hint="eastAsia"/>
          <w:sz w:val="24"/>
          <w:szCs w:val="24"/>
          <w:lang w:val="en-US"/>
        </w:rPr>
        <w:t>使用</w:t>
      </w:r>
      <w:r w:rsidRPr="00E70AB8">
        <w:rPr>
          <w:sz w:val="24"/>
          <w:szCs w:val="24"/>
          <w:lang w:val="en-US"/>
        </w:rPr>
        <w:t>uint8</w:t>
      </w:r>
      <w:r w:rsidRPr="00E70AB8">
        <w:rPr>
          <w:rFonts w:hint="eastAsia"/>
          <w:sz w:val="24"/>
          <w:szCs w:val="24"/>
          <w:lang w:val="en-US"/>
        </w:rPr>
        <w:t>类型</w:t>
      </w:r>
      <w:r w:rsidR="00697835" w:rsidRPr="00E70AB8">
        <w:rPr>
          <w:rFonts w:hint="eastAsia"/>
          <w:sz w:val="24"/>
          <w:szCs w:val="24"/>
          <w:lang w:val="en-US"/>
        </w:rPr>
        <w:t>)</w:t>
      </w:r>
    </w:p>
    <w:p w:rsidR="00697835" w:rsidRPr="00E70AB8" w:rsidRDefault="00E31C34" w:rsidP="00F81FAC">
      <w:pPr>
        <w:ind w:leftChars="100" w:left="300"/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4</w:t>
      </w:r>
      <w:r w:rsidR="00697835" w:rsidRPr="00E70AB8">
        <w:rPr>
          <w:rFonts w:hint="eastAsia"/>
          <w:sz w:val="24"/>
          <w:szCs w:val="24"/>
          <w:lang w:val="en-US"/>
        </w:rPr>
        <w:t>).bit:</w:t>
      </w:r>
      <w:r w:rsidR="00697835" w:rsidRPr="00E70AB8">
        <w:rPr>
          <w:rFonts w:hint="eastAsia"/>
          <w:sz w:val="24"/>
          <w:szCs w:val="24"/>
          <w:lang w:val="en-US"/>
        </w:rPr>
        <w:t>计算机中的最小存储单位</w:t>
      </w:r>
      <w:r w:rsidR="00697835" w:rsidRPr="00E70AB8">
        <w:rPr>
          <w:rFonts w:hint="eastAsia"/>
          <w:sz w:val="24"/>
          <w:szCs w:val="24"/>
          <w:lang w:val="en-US"/>
        </w:rPr>
        <w:t>.byte:</w:t>
      </w:r>
      <w:r w:rsidR="00697835" w:rsidRPr="00E70AB8">
        <w:rPr>
          <w:rFonts w:hint="eastAsia"/>
          <w:sz w:val="24"/>
          <w:szCs w:val="24"/>
          <w:lang w:val="en-US"/>
        </w:rPr>
        <w:t>计算机中基本存储单元</w:t>
      </w:r>
      <w:r w:rsidR="00697835" w:rsidRPr="00E70AB8">
        <w:rPr>
          <w:rFonts w:hint="eastAsia"/>
          <w:sz w:val="24"/>
          <w:szCs w:val="24"/>
          <w:lang w:val="en-US"/>
        </w:rPr>
        <w:t>.1byte = 8 bit</w:t>
      </w:r>
    </w:p>
    <w:p w:rsidR="00DE6029" w:rsidRPr="00E70AB8" w:rsidRDefault="00DE6029" w:rsidP="00DE6029">
      <w:pPr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</w:pPr>
    </w:p>
    <w:p w:rsidR="00DE6029" w:rsidRPr="00E70AB8" w:rsidRDefault="00B01308" w:rsidP="00B01308">
      <w:pPr>
        <w:pStyle w:val="3"/>
        <w:rPr>
          <w:rFonts w:asciiTheme="minorHAnsi" w:eastAsiaTheme="minorEastAsia" w:hAnsiTheme="minorHAnsi" w:cstheme="minorBidi"/>
          <w:sz w:val="24"/>
          <w:lang w:val="en-US"/>
        </w:rPr>
      </w:pPr>
      <w:bookmarkStart w:id="5" w:name="_Toc152965071"/>
      <w:r w:rsidRPr="00E70AB8">
        <w:rPr>
          <w:sz w:val="24"/>
          <w:lang w:val="en-US"/>
        </w:rPr>
        <w:t xml:space="preserve">1.2.2 </w:t>
      </w:r>
      <w:r w:rsidR="00CA7AF2" w:rsidRPr="00E70AB8">
        <w:rPr>
          <w:rFonts w:asciiTheme="minorHAnsi" w:eastAsiaTheme="minorEastAsia" w:hAnsiTheme="minorHAnsi" w:cstheme="minorBidi" w:hint="eastAsia"/>
          <w:sz w:val="24"/>
          <w:lang w:val="en-US"/>
        </w:rPr>
        <w:t>浮点类型</w:t>
      </w:r>
      <w:bookmarkEnd w:id="5"/>
    </w:p>
    <w:p w:rsidR="003B0E30" w:rsidRPr="00E70AB8" w:rsidRDefault="00514E36" w:rsidP="00DE6029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go</w:t>
      </w:r>
      <w:r w:rsidRPr="00E70AB8">
        <w:rPr>
          <w:rFonts w:hint="eastAsia"/>
          <w:sz w:val="24"/>
          <w:szCs w:val="24"/>
          <w:lang w:val="en-US"/>
        </w:rPr>
        <w:t>的浮点类型可以表示一个小数比如</w:t>
      </w:r>
      <w:r w:rsidRPr="00E70AB8">
        <w:rPr>
          <w:rFonts w:hint="eastAsia"/>
          <w:sz w:val="24"/>
          <w:szCs w:val="24"/>
          <w:lang w:val="en-US"/>
        </w:rPr>
        <w:t>1</w:t>
      </w:r>
      <w:r w:rsidRPr="00E70AB8">
        <w:rPr>
          <w:sz w:val="24"/>
          <w:szCs w:val="24"/>
          <w:lang w:val="en-US"/>
        </w:rPr>
        <w:t>.2</w:t>
      </w:r>
      <w:r w:rsidRPr="00E70AB8">
        <w:rPr>
          <w:rFonts w:hint="eastAsia"/>
          <w:sz w:val="24"/>
          <w:szCs w:val="24"/>
          <w:lang w:val="en-US"/>
        </w:rPr>
        <w:t>，</w:t>
      </w:r>
      <w:r w:rsidRPr="00E70AB8">
        <w:rPr>
          <w:rFonts w:hint="eastAsia"/>
          <w:sz w:val="24"/>
          <w:szCs w:val="24"/>
          <w:lang w:val="en-US"/>
        </w:rPr>
        <w:t>0</w:t>
      </w:r>
      <w:r w:rsidRPr="00E70AB8">
        <w:rPr>
          <w:sz w:val="24"/>
          <w:szCs w:val="24"/>
          <w:lang w:val="en-US"/>
        </w:rPr>
        <w:t>.1</w:t>
      </w:r>
      <w:r w:rsidRPr="00E70AB8">
        <w:rPr>
          <w:rFonts w:hint="eastAsia"/>
          <w:sz w:val="24"/>
          <w:szCs w:val="24"/>
          <w:lang w:val="en-US"/>
        </w:rPr>
        <w:t>等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A6663D" w:rsidRPr="00E70AB8" w:rsidTr="00A6663D">
        <w:tc>
          <w:tcPr>
            <w:tcW w:w="3005" w:type="dxa"/>
          </w:tcPr>
          <w:p w:rsidR="00A6663D" w:rsidRPr="00E70AB8" w:rsidRDefault="00A6663D" w:rsidP="00DE6029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类型</w:t>
            </w:r>
          </w:p>
        </w:tc>
        <w:tc>
          <w:tcPr>
            <w:tcW w:w="3006" w:type="dxa"/>
          </w:tcPr>
          <w:p w:rsidR="00A6663D" w:rsidRPr="00E70AB8" w:rsidRDefault="00A6663D" w:rsidP="00DE6029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占用存储空间</w:t>
            </w:r>
          </w:p>
        </w:tc>
        <w:tc>
          <w:tcPr>
            <w:tcW w:w="3006" w:type="dxa"/>
          </w:tcPr>
          <w:p w:rsidR="00A6663D" w:rsidRPr="00E70AB8" w:rsidRDefault="00A6663D" w:rsidP="00DE6029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表数范围</w:t>
            </w:r>
          </w:p>
        </w:tc>
      </w:tr>
      <w:tr w:rsidR="00A6663D" w:rsidRPr="00E70AB8" w:rsidTr="00A6663D">
        <w:tc>
          <w:tcPr>
            <w:tcW w:w="3005" w:type="dxa"/>
          </w:tcPr>
          <w:p w:rsidR="00A6663D" w:rsidRPr="00E70AB8" w:rsidRDefault="00A6663D" w:rsidP="00DE6029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单精度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float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32</w:t>
            </w:r>
          </w:p>
        </w:tc>
        <w:tc>
          <w:tcPr>
            <w:tcW w:w="3006" w:type="dxa"/>
          </w:tcPr>
          <w:p w:rsidR="00A6663D" w:rsidRPr="00E70AB8" w:rsidRDefault="00A6663D" w:rsidP="00DE6029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</w:tc>
        <w:tc>
          <w:tcPr>
            <w:tcW w:w="3006" w:type="dxa"/>
          </w:tcPr>
          <w:p w:rsidR="00A6663D" w:rsidRPr="00E70AB8" w:rsidRDefault="00A6663D" w:rsidP="00DE6029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-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3.403E38~3.403E38</w:t>
            </w:r>
          </w:p>
        </w:tc>
      </w:tr>
      <w:tr w:rsidR="00A6663D" w:rsidRPr="00E70AB8" w:rsidTr="00A6663D">
        <w:tc>
          <w:tcPr>
            <w:tcW w:w="3005" w:type="dxa"/>
          </w:tcPr>
          <w:p w:rsidR="00A6663D" w:rsidRPr="00E70AB8" w:rsidRDefault="00A6663D" w:rsidP="00DE6029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双精度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float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64</w:t>
            </w:r>
          </w:p>
        </w:tc>
        <w:tc>
          <w:tcPr>
            <w:tcW w:w="3006" w:type="dxa"/>
          </w:tcPr>
          <w:p w:rsidR="00A6663D" w:rsidRPr="00E70AB8" w:rsidRDefault="00A6663D" w:rsidP="00DE6029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个字节</w:t>
            </w:r>
          </w:p>
        </w:tc>
        <w:tc>
          <w:tcPr>
            <w:tcW w:w="3006" w:type="dxa"/>
          </w:tcPr>
          <w:p w:rsidR="00A6663D" w:rsidRPr="00E70AB8" w:rsidRDefault="00A6663D" w:rsidP="00DE6029">
            <w:pPr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</w:pPr>
            <w:r w:rsidRPr="00E70AB8">
              <w:rPr>
                <w:rFonts w:ascii="Arial" w:eastAsia="宋体" w:hAnsi="Arial" w:cs="Arial" w:hint="eastAsia"/>
                <w:color w:val="4D4D4D"/>
                <w:sz w:val="24"/>
                <w:szCs w:val="24"/>
                <w:shd w:val="clear" w:color="auto" w:fill="FFFFFF"/>
                <w:lang w:val="en-US"/>
              </w:rPr>
              <w:t>-</w:t>
            </w:r>
            <w:r w:rsidRPr="00E70AB8">
              <w:rPr>
                <w:rFonts w:ascii="Arial" w:eastAsia="宋体" w:hAnsi="Arial" w:cs="Arial"/>
                <w:color w:val="4D4D4D"/>
                <w:sz w:val="24"/>
                <w:szCs w:val="24"/>
                <w:shd w:val="clear" w:color="auto" w:fill="FFFFFF"/>
                <w:lang w:val="en-US"/>
              </w:rPr>
              <w:t>1.798E308~1.798E308</w:t>
            </w:r>
          </w:p>
        </w:tc>
      </w:tr>
    </w:tbl>
    <w:p w:rsidR="00514E36" w:rsidRPr="00E70AB8" w:rsidRDefault="00514E36" w:rsidP="00DE6029">
      <w:pPr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</w:pPr>
    </w:p>
    <w:p w:rsidR="00947E4C" w:rsidRPr="00E70AB8" w:rsidRDefault="00947E4C" w:rsidP="00DE6029">
      <w:pPr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</w:pPr>
      <w:r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说明：</w:t>
      </w:r>
    </w:p>
    <w:p w:rsidR="00BE5E49" w:rsidRPr="00E70AB8" w:rsidRDefault="00947E4C" w:rsidP="00947E4C">
      <w:pPr>
        <w:pStyle w:val="afe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color w:val="595959" w:themeColor="text1" w:themeTint="A6"/>
        </w:rPr>
      </w:pPr>
      <w:r w:rsidRPr="00E70AB8">
        <w:rPr>
          <w:rFonts w:asciiTheme="minorHAnsi" w:eastAsiaTheme="minorEastAsia" w:hAnsiTheme="minorHAnsi" w:cstheme="minorBidi"/>
          <w:color w:val="595959" w:themeColor="text1" w:themeTint="A6"/>
        </w:rPr>
        <w:t>1).</w:t>
      </w:r>
      <w:r w:rsidRPr="00E70AB8">
        <w:rPr>
          <w:rFonts w:asciiTheme="minorHAnsi" w:eastAsiaTheme="minorEastAsia" w:hAnsiTheme="minorHAnsi" w:cstheme="minorBidi"/>
          <w:color w:val="595959" w:themeColor="text1" w:themeTint="A6"/>
        </w:rPr>
        <w:t>浮点数在机器中存放形式</w:t>
      </w:r>
      <w:r w:rsidRPr="00E70AB8">
        <w:rPr>
          <w:rFonts w:asciiTheme="minorHAnsi" w:eastAsiaTheme="minorEastAsia" w:hAnsiTheme="minorHAnsi" w:cstheme="minorBidi"/>
          <w:color w:val="595959" w:themeColor="text1" w:themeTint="A6"/>
        </w:rPr>
        <w:t>:</w:t>
      </w:r>
      <w:r w:rsidRPr="00E70AB8">
        <w:rPr>
          <w:rFonts w:asciiTheme="minorHAnsi" w:eastAsiaTheme="minorEastAsia" w:hAnsiTheme="minorHAnsi" w:cstheme="minorBidi"/>
          <w:color w:val="595959" w:themeColor="text1" w:themeTint="A6"/>
        </w:rPr>
        <w:t>浮点数</w:t>
      </w:r>
      <w:r w:rsidRPr="00E70AB8">
        <w:rPr>
          <w:rFonts w:asciiTheme="minorHAnsi" w:eastAsiaTheme="minorEastAsia" w:hAnsiTheme="minorHAnsi" w:cstheme="minorBidi"/>
          <w:color w:val="595959" w:themeColor="text1" w:themeTint="A6"/>
        </w:rPr>
        <w:t xml:space="preserve"> = </w:t>
      </w:r>
      <w:r w:rsidRPr="00E70AB8">
        <w:rPr>
          <w:rFonts w:asciiTheme="minorHAnsi" w:eastAsiaTheme="minorEastAsia" w:hAnsiTheme="minorHAnsi" w:cstheme="minorBidi"/>
          <w:color w:val="595959" w:themeColor="text1" w:themeTint="A6"/>
        </w:rPr>
        <w:t>符号位</w:t>
      </w:r>
      <w:r w:rsidRPr="00E70AB8">
        <w:rPr>
          <w:rFonts w:asciiTheme="minorHAnsi" w:eastAsiaTheme="minorEastAsia" w:hAnsiTheme="minorHAnsi" w:cstheme="minorBidi"/>
          <w:color w:val="595959" w:themeColor="text1" w:themeTint="A6"/>
        </w:rPr>
        <w:t xml:space="preserve"> + </w:t>
      </w:r>
      <w:r w:rsidRPr="00E70AB8">
        <w:rPr>
          <w:rFonts w:asciiTheme="minorHAnsi" w:eastAsiaTheme="minorEastAsia" w:hAnsiTheme="minorHAnsi" w:cstheme="minorBidi"/>
          <w:color w:val="595959" w:themeColor="text1" w:themeTint="A6"/>
        </w:rPr>
        <w:t>指数位</w:t>
      </w:r>
      <w:r w:rsidRPr="00E70AB8">
        <w:rPr>
          <w:rFonts w:asciiTheme="minorHAnsi" w:eastAsiaTheme="minorEastAsia" w:hAnsiTheme="minorHAnsi" w:cstheme="minorBidi"/>
          <w:color w:val="595959" w:themeColor="text1" w:themeTint="A6"/>
        </w:rPr>
        <w:t xml:space="preserve"> + </w:t>
      </w:r>
      <w:r w:rsidRPr="00E70AB8">
        <w:rPr>
          <w:rFonts w:asciiTheme="minorHAnsi" w:eastAsiaTheme="minorEastAsia" w:hAnsiTheme="minorHAnsi" w:cstheme="minorBidi"/>
          <w:color w:val="595959" w:themeColor="text1" w:themeTint="A6"/>
        </w:rPr>
        <w:t>尾数位</w:t>
      </w:r>
    </w:p>
    <w:p w:rsidR="00CA0969" w:rsidRPr="00E70AB8" w:rsidRDefault="00947E4C" w:rsidP="00947E4C">
      <w:pPr>
        <w:pStyle w:val="afe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color w:val="595959" w:themeColor="text1" w:themeTint="A6"/>
        </w:rPr>
      </w:pPr>
      <w:r w:rsidRPr="00E70AB8">
        <w:rPr>
          <w:rFonts w:asciiTheme="minorHAnsi" w:eastAsiaTheme="minorEastAsia" w:hAnsiTheme="minorHAnsi" w:cstheme="minorBidi"/>
          <w:color w:val="595959" w:themeColor="text1" w:themeTint="A6"/>
        </w:rPr>
        <w:t>说明</w:t>
      </w:r>
      <w:r w:rsidRPr="00E70AB8">
        <w:rPr>
          <w:rFonts w:asciiTheme="minorHAnsi" w:eastAsiaTheme="minorEastAsia" w:hAnsiTheme="minorHAnsi" w:cstheme="minorBidi"/>
          <w:color w:val="595959" w:themeColor="text1" w:themeTint="A6"/>
        </w:rPr>
        <w:t>:</w:t>
      </w:r>
      <w:r w:rsidRPr="00E70AB8">
        <w:rPr>
          <w:rFonts w:asciiTheme="minorHAnsi" w:eastAsiaTheme="minorEastAsia" w:hAnsiTheme="minorHAnsi" w:cstheme="minorBidi"/>
          <w:color w:val="595959" w:themeColor="text1" w:themeTint="A6"/>
        </w:rPr>
        <w:t>浮点数都是有符号的</w:t>
      </w:r>
    </w:p>
    <w:p w:rsidR="005B5830" w:rsidRPr="00E70AB8" w:rsidRDefault="005B5830" w:rsidP="00DE6029">
      <w:pPr>
        <w:rPr>
          <w:rFonts w:ascii="Helvetica Neue" w:eastAsia="宋体" w:hAnsi="Helvetica Neue" w:cs="宋体"/>
          <w:color w:val="05073B"/>
          <w:sz w:val="24"/>
          <w:szCs w:val="24"/>
          <w:lang w:val="en-US"/>
        </w:rPr>
      </w:pPr>
    </w:p>
    <w:p w:rsidR="00D47407" w:rsidRPr="00E70AB8" w:rsidRDefault="00355533" w:rsidP="00DE6029">
      <w:pPr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</w:pPr>
      <w:r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整数部分换算二进制：处</w:t>
      </w:r>
      <w:r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2</w:t>
      </w:r>
      <w:r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取余，倒叙排列</w:t>
      </w:r>
    </w:p>
    <w:p w:rsidR="00355533" w:rsidRPr="00E70AB8" w:rsidRDefault="00355533" w:rsidP="00DE6029">
      <w:pPr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</w:pPr>
      <w:r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小数部分换算二进制：乘</w:t>
      </w:r>
      <w:r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2</w:t>
      </w:r>
      <w:r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取整，顺序排列</w:t>
      </w:r>
    </w:p>
    <w:p w:rsidR="003E24B9" w:rsidRPr="00E70AB8" w:rsidRDefault="003E24B9" w:rsidP="00DE6029">
      <w:pPr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</w:pPr>
      <w:r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引用连接：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https://cloud.tencent.com/developer/article/1473541</w:t>
      </w:r>
    </w:p>
    <w:p w:rsidR="00575176" w:rsidRPr="00E70AB8" w:rsidRDefault="00575176" w:rsidP="00575176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shd w:val="clear" w:color="auto" w:fill="FFFFFF"/>
          <w:lang w:val="en-US"/>
        </w:rPr>
        <w:t>要表示浮点数的第一步，就是让小数也能使用二进制来表示。我们知道二进制表示整数时，最低位代表2的0次方，往高位依次是2的1次方，2次方，3次方……那么对应的，二进制数小数点后面，最高位则是2的-1次方，-2次方，-3次方……如下图所示：</w:t>
      </w:r>
    </w:p>
    <w:p w:rsidR="00822611" w:rsidRPr="00E70AB8" w:rsidRDefault="00822611" w:rsidP="00822611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"https://ask.qcloudimg.com/draft/1300884/h7id84bzy5.png"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5732145" cy="988695"/>
            <wp:effectExtent l="0" t="0" r="0" b="1905"/>
            <wp:docPr id="1" name="图片 1" descr="二进制浮点数每一位对应的十进制数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二进制浮点数每一位对应的十进制数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353116" w:rsidRPr="00E70AB8" w:rsidRDefault="00353116" w:rsidP="00353116">
      <w:pPr>
        <w:shd w:val="clear" w:color="auto" w:fill="FFFFFF"/>
        <w:spacing w:line="240" w:lineRule="auto"/>
        <w:rPr>
          <w:rFonts w:ascii="PingFang SC" w:eastAsia="PingFang SC" w:hAnsi="PingFang SC" w:cs="宋体"/>
          <w:color w:val="333333"/>
          <w:sz w:val="24"/>
          <w:szCs w:val="24"/>
          <w:lang w:val="en-US"/>
        </w:rPr>
      </w:pPr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下面举几个例子：</w:t>
      </w:r>
    </w:p>
    <w:p w:rsidR="00353116" w:rsidRPr="00E70AB8" w:rsidRDefault="00353116" w:rsidP="00353116">
      <w:pPr>
        <w:spacing w:line="240" w:lineRule="auto"/>
        <w:jc w:val="center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"https://ask.qcloudimg.com/draft/1300884/543qusl5vl.png"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5732145" cy="1754505"/>
            <wp:effectExtent l="0" t="0" r="0" b="0"/>
            <wp:docPr id="2" name="图片 2" descr="十进制与二进制转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十进制与二进制转换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9268AE" w:rsidRPr="00E70AB8" w:rsidRDefault="009268AE" w:rsidP="009268AE">
      <w:pPr>
        <w:shd w:val="clear" w:color="auto" w:fill="FFFFFF"/>
        <w:spacing w:line="240" w:lineRule="auto"/>
        <w:rPr>
          <w:rFonts w:ascii="PingFang SC" w:eastAsia="PingFang SC" w:hAnsi="PingFang SC" w:cs="宋体"/>
          <w:color w:val="333333"/>
          <w:sz w:val="24"/>
          <w:szCs w:val="24"/>
          <w:lang w:val="en-US"/>
        </w:rPr>
      </w:pPr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十进制数字10.625，用二进制表示为1010.101 。其实这种二进制表示小数的方法，造成了一个隐含的问题：一些本来不是无限循环的十进制小数，表示成二进制之后成了无限循环小数。比如上图中的十进制数字0.6，表示成二进制之后成了循环体为1001的无限循环小数。这就是“浮点数有精度问题”的根源之一，你在代码中声明一个变量double a = 0.6;时，计算机底层其实是无法精确存储那个无限循环二进制数的，只能存一个四舍五入（准确说应该是零舍一入，毕竟是二进制）后的近似值。</w:t>
      </w:r>
    </w:p>
    <w:p w:rsidR="009268AE" w:rsidRPr="00E70AB8" w:rsidRDefault="009268AE" w:rsidP="009268AE">
      <w:pPr>
        <w:shd w:val="clear" w:color="auto" w:fill="FFFFFF"/>
        <w:spacing w:line="240" w:lineRule="auto"/>
        <w:rPr>
          <w:rFonts w:ascii="PingFang SC" w:eastAsia="PingFang SC" w:hAnsi="PingFang SC" w:cs="宋体"/>
          <w:color w:val="333333"/>
          <w:sz w:val="24"/>
          <w:szCs w:val="24"/>
          <w:lang w:val="en-US"/>
        </w:rPr>
      </w:pPr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下一步，将二进制表示为以2为底的科学计数法，如图：</w:t>
      </w:r>
    </w:p>
    <w:p w:rsidR="008E1287" w:rsidRPr="00E70AB8" w:rsidRDefault="008E1287" w:rsidP="008E1287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lastRenderedPageBreak/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"https://ask.qcloudimg.com/draft/1300884/ovqpittqov.png"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5732145" cy="1757680"/>
            <wp:effectExtent l="0" t="0" r="0" b="0"/>
            <wp:docPr id="3" name="图片 3" descr="二进制科学计数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二进制科学计数法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353116" w:rsidRPr="00E70AB8" w:rsidRDefault="00353116" w:rsidP="00353116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</w:p>
    <w:p w:rsidR="00FD6F23" w:rsidRPr="00E70AB8" w:rsidRDefault="00FD6F23" w:rsidP="00FD6F23">
      <w:pPr>
        <w:shd w:val="clear" w:color="auto" w:fill="FFFFFF"/>
        <w:spacing w:line="240" w:lineRule="auto"/>
        <w:rPr>
          <w:rFonts w:ascii="PingFang SC" w:eastAsia="PingFang SC" w:hAnsi="PingFang SC" w:cs="宋体"/>
          <w:color w:val="333333"/>
          <w:sz w:val="24"/>
          <w:szCs w:val="24"/>
          <w:lang w:val="en-US"/>
        </w:rPr>
      </w:pPr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对于任何数字表示成二进制科学计数法以后，一定是1点几（尾数）乘以2的多少次方（指数）。对于小于零的负数来说，就是负1点几（尾数）乘以2的多少次方（指数）。所以要存这个数，需要存储三个部分：正负号，尾数，指数。</w:t>
      </w:r>
    </w:p>
    <w:p w:rsidR="00FD6F23" w:rsidRPr="00E70AB8" w:rsidRDefault="00FD6F23" w:rsidP="00FD6F23">
      <w:pPr>
        <w:spacing w:line="240" w:lineRule="auto"/>
        <w:jc w:val="center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"https://ask.qcloudimg.com/draft/1300884/yel51v8knk.png"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5732145" cy="3110865"/>
            <wp:effectExtent l="0" t="0" r="0" b="635"/>
            <wp:docPr id="4" name="图片 4" descr="浮点数在内存中的表示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浮点数在内存中的表示方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324676" w:rsidRPr="00E70AB8" w:rsidRDefault="00324676" w:rsidP="00324676">
      <w:pPr>
        <w:shd w:val="clear" w:color="auto" w:fill="FFFFFF"/>
        <w:spacing w:line="240" w:lineRule="auto"/>
        <w:rPr>
          <w:rFonts w:ascii="PingFang SC" w:eastAsia="PingFang SC" w:hAnsi="PingFang SC" w:cs="宋体"/>
          <w:color w:val="333333"/>
          <w:sz w:val="24"/>
          <w:szCs w:val="24"/>
          <w:lang w:val="en-US"/>
        </w:rPr>
      </w:pPr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具体存储方式如上图所示。最高位有1bit存储正负号，然后指数部分占据8bits（4字节）或11bits（8字节），其余部分全都用来存储尾数部分。对于指数部分，这里存储的结果是实际的指数加上偏移量之后的结果。这里设置偏移量，是为了让指数部分不出现负数，全都为大于等于0的正整数。尾数部分的存储，因为二进制的科学计数法，小数点前一定是1开头，因此我们尾数只需要存储小数点后面的部分即可。接下来依然是举例说明：</w:t>
      </w:r>
    </w:p>
    <w:p w:rsidR="00324676" w:rsidRPr="00E70AB8" w:rsidRDefault="00324676" w:rsidP="00324676">
      <w:pPr>
        <w:spacing w:line="240" w:lineRule="auto"/>
        <w:jc w:val="center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lastRenderedPageBreak/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"https://ask.qcloudimg.com/draft/1300884/76nvls0405.png"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5732145" cy="1649730"/>
            <wp:effectExtent l="0" t="0" r="0" b="1270"/>
            <wp:docPr id="5" name="图片 5" descr="4字节浮点数0.6的存储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字节浮点数0.6的存储方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8D7C8B" w:rsidRPr="00E70AB8" w:rsidRDefault="008D7C8B" w:rsidP="008D7C8B">
      <w:pPr>
        <w:shd w:val="clear" w:color="auto" w:fill="FFFFFF"/>
        <w:spacing w:line="240" w:lineRule="auto"/>
        <w:rPr>
          <w:rFonts w:ascii="PingFang SC" w:eastAsia="PingFang SC" w:hAnsi="PingFang SC" w:cs="宋体"/>
          <w:color w:val="333333"/>
          <w:sz w:val="24"/>
          <w:szCs w:val="24"/>
          <w:lang w:val="en-US"/>
        </w:rPr>
      </w:pPr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如果你在程序中声明float a = 0.6，那么实际上a变量在内存中占据的4个字节的值为0x3F19999A。其实如果你再声明一个 uint32 b = 1058642330，其实b变量所占据的4个字节的值也是0x3F19999A，因为整数在内存中就是直接按照二进制值来存储，刚好a和b两个变量在内存中的值一模一样，只不过他们的数据类型不同。</w:t>
      </w:r>
    </w:p>
    <w:p w:rsidR="008D7C8B" w:rsidRPr="00E70AB8" w:rsidRDefault="008D7C8B" w:rsidP="008D7C8B">
      <w:pPr>
        <w:shd w:val="clear" w:color="auto" w:fill="FFFFFF"/>
        <w:spacing w:line="240" w:lineRule="auto"/>
        <w:rPr>
          <w:rFonts w:ascii="PingFang SC" w:eastAsia="PingFang SC" w:hAnsi="PingFang SC" w:cs="宋体"/>
          <w:color w:val="333333"/>
          <w:sz w:val="24"/>
          <w:szCs w:val="24"/>
          <w:lang w:val="en-US"/>
        </w:rPr>
      </w:pPr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另外值得注意的是，虽然float a=0.6在内存中被存为了数字0x3F19999A，但是如果我们把4个字节看作是长度为4的byte数组，不同的计算机对这个数组有不同的存储方式。在大端模式下，这个数组为[0x3F, 0x19, 0x99, 0x9A]，即数字的高位在数组靠前位置；在小端模式下，这个数组为[0x9A, 0x99, 0x19, 0x3F]，即数字的高位在数组靠后位置，与我们正常的阅读习惯刚好反过来。</w:t>
      </w:r>
      <w:r w:rsidR="00132289"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正常的x</w:t>
      </w:r>
      <w:r w:rsidR="00132289" w:rsidRPr="00E70AB8">
        <w:rPr>
          <w:rFonts w:ascii="PingFang SC" w:eastAsia="PingFang SC" w:hAnsi="PingFang SC" w:cs="宋体"/>
          <w:color w:val="333333"/>
          <w:sz w:val="24"/>
          <w:szCs w:val="24"/>
          <w:lang w:val="en-US"/>
        </w:rPr>
        <w:t>86_64</w:t>
      </w:r>
      <w:r w:rsidR="00132289"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位机器是小端存储模式，</w:t>
      </w:r>
      <w:r w:rsidR="00132289" w:rsidRPr="00E70AB8">
        <w:rPr>
          <w:rFonts w:ascii="PingFang SC" w:eastAsia="PingFang SC" w:hAnsi="PingFang SC" w:cs="宋体"/>
          <w:color w:val="333333"/>
          <w:sz w:val="24"/>
          <w:szCs w:val="24"/>
          <w:lang w:val="en-US"/>
        </w:rPr>
        <w:t>ARM</w:t>
      </w:r>
      <w:r w:rsidR="00132289"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是大端存储模式</w:t>
      </w:r>
    </w:p>
    <w:p w:rsidR="008D7C8B" w:rsidRPr="00E70AB8" w:rsidRDefault="008D7C8B" w:rsidP="008D7C8B">
      <w:pPr>
        <w:shd w:val="clear" w:color="auto" w:fill="FFFFFF"/>
        <w:spacing w:line="240" w:lineRule="auto"/>
        <w:rPr>
          <w:rFonts w:ascii="PingFang SC" w:eastAsia="PingFang SC" w:hAnsi="PingFang SC" w:cs="宋体"/>
          <w:color w:val="333333"/>
          <w:sz w:val="24"/>
          <w:szCs w:val="24"/>
          <w:lang w:val="en-US"/>
        </w:rPr>
      </w:pPr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再来看一个8字节浮点数的例子：</w:t>
      </w:r>
    </w:p>
    <w:p w:rsidR="00BF07A5" w:rsidRPr="00E70AB8" w:rsidRDefault="00BF07A5" w:rsidP="00BF07A5">
      <w:pPr>
        <w:spacing w:after="0" w:line="240" w:lineRule="auto"/>
        <w:jc w:val="center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"https://ask.qcloudimg.com/draft/1300884/87h65vr65b.png"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5732145" cy="2193925"/>
            <wp:effectExtent l="0" t="0" r="0" b="3175"/>
            <wp:docPr id="6" name="图片 6" descr="8字节-0.1的存储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8字节-0.1的存储方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BF07A5" w:rsidRPr="00E70AB8" w:rsidRDefault="00BF07A5" w:rsidP="00BF07A5">
      <w:pPr>
        <w:spacing w:line="240" w:lineRule="auto"/>
        <w:jc w:val="center"/>
        <w:rPr>
          <w:rFonts w:ascii="宋体" w:eastAsia="宋体" w:hAnsi="宋体" w:cs="宋体"/>
          <w:color w:val="666666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666666"/>
          <w:sz w:val="24"/>
          <w:szCs w:val="24"/>
          <w:lang w:val="en-US"/>
        </w:rPr>
        <w:t>8字节-0.1的存储方式</w:t>
      </w:r>
    </w:p>
    <w:p w:rsidR="00BF07A5" w:rsidRPr="00E70AB8" w:rsidRDefault="00BF07A5" w:rsidP="00BF07A5">
      <w:pPr>
        <w:shd w:val="clear" w:color="auto" w:fill="FFFFFF"/>
        <w:spacing w:line="240" w:lineRule="auto"/>
        <w:rPr>
          <w:rFonts w:ascii="PingFang SC" w:eastAsia="PingFang SC" w:hAnsi="PingFang SC" w:cs="宋体"/>
          <w:color w:val="333333"/>
          <w:sz w:val="24"/>
          <w:szCs w:val="24"/>
          <w:lang w:val="en-US"/>
        </w:rPr>
      </w:pPr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8字节数字-0.1，可以看到最高位为1，表示负数。后面逻辑和前文的4字节浮点数类似，只是偏移量略有区别。</w:t>
      </w:r>
    </w:p>
    <w:p w:rsidR="00BF07A5" w:rsidRPr="00E70AB8" w:rsidRDefault="00BF07A5" w:rsidP="00BF07A5">
      <w:pPr>
        <w:shd w:val="clear" w:color="auto" w:fill="FFFFFF"/>
        <w:spacing w:line="240" w:lineRule="auto"/>
        <w:rPr>
          <w:rFonts w:ascii="PingFang SC" w:eastAsia="PingFang SC" w:hAnsi="PingFang SC" w:cs="宋体"/>
          <w:color w:val="333333"/>
          <w:sz w:val="24"/>
          <w:szCs w:val="24"/>
          <w:lang w:val="en-US"/>
        </w:rPr>
      </w:pPr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浮点数的这种表示法，其实对于绝对值比较大的数来说，小数点后面的精度会比较差。对于绝对值接近0的比较小的数来说，小数点后面的精度反而会非常高。我们用一段简单的</w:t>
      </w:r>
      <w:proofErr w:type="spellStart"/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golang</w:t>
      </w:r>
      <w:proofErr w:type="spellEnd"/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代码来说明一下（非常简单，非</w:t>
      </w:r>
      <w:proofErr w:type="spellStart"/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golang</w:t>
      </w:r>
      <w:proofErr w:type="spellEnd"/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开发也能看懂）。</w:t>
      </w:r>
    </w:p>
    <w:p w:rsidR="00B47463" w:rsidRPr="00E70AB8" w:rsidRDefault="00B47463" w:rsidP="00B47463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lastRenderedPageBreak/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"https://ask.qcloudimg.com/draft/1300884/2v30w0hc63.png"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5732145" cy="3777615"/>
            <wp:effectExtent l="0" t="0" r="0" b="0"/>
            <wp:docPr id="7" name="图片 7" descr="浮点数的相等性比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浮点数的相等性比较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E01992" w:rsidRPr="00E70AB8" w:rsidRDefault="00E01992" w:rsidP="00FD6F23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</w:p>
    <w:p w:rsidR="001834EF" w:rsidRPr="00E70AB8" w:rsidRDefault="001834EF" w:rsidP="001834EF">
      <w:pPr>
        <w:shd w:val="clear" w:color="auto" w:fill="FFFFFF"/>
        <w:spacing w:line="240" w:lineRule="auto"/>
        <w:rPr>
          <w:rFonts w:ascii="PingFang SC" w:eastAsia="PingFang SC" w:hAnsi="PingFang SC" w:cs="宋体"/>
          <w:color w:val="333333"/>
          <w:sz w:val="24"/>
          <w:szCs w:val="24"/>
          <w:lang w:val="en-US"/>
        </w:rPr>
      </w:pPr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我们可以看到，变量a和b的差距只有0.00000001，但是他们在内存中所存储的值依然是不同的，a和b比较会返回false。但是对于c和d来说，他们值只差了0.001，小数点后的差距比a和b的差距要大很多，c和d的判断结果依然是相等。这是由于c和d整数部分占据了4字节太多位置，导致小数部分的数值差距，在4字节内已经体现不出来了。c和d在内存中存的值是完全一样的。前文所说的零舍一入机制，加上浮点数在内存中本身的存储机制，导致了我们编程中经常被提醒的：“浮点数有精度问题”。</w:t>
      </w:r>
    </w:p>
    <w:p w:rsidR="001834EF" w:rsidRPr="00E70AB8" w:rsidRDefault="001834EF" w:rsidP="001834EF">
      <w:pPr>
        <w:shd w:val="clear" w:color="auto" w:fill="FFFFFF"/>
        <w:spacing w:line="240" w:lineRule="auto"/>
        <w:rPr>
          <w:rFonts w:ascii="PingFang SC" w:eastAsia="PingFang SC" w:hAnsi="PingFang SC" w:cs="宋体"/>
          <w:color w:val="333333"/>
          <w:sz w:val="24"/>
          <w:szCs w:val="24"/>
          <w:lang w:val="en-US"/>
        </w:rPr>
      </w:pPr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以上知识主要的应用场景是浮点数的序列化，在各种通信协议中经常会用到，如</w:t>
      </w:r>
      <w:proofErr w:type="spellStart"/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protobuf</w:t>
      </w:r>
      <w:proofErr w:type="spellEnd"/>
      <w:r w:rsidRPr="00E70AB8">
        <w:rPr>
          <w:rFonts w:ascii="PingFang SC" w:eastAsia="PingFang SC" w:hAnsi="PingFang SC" w:cs="宋体" w:hint="eastAsia"/>
          <w:color w:val="333333"/>
          <w:sz w:val="24"/>
          <w:szCs w:val="24"/>
          <w:lang w:val="en-US"/>
        </w:rPr>
        <w:t>的序列化算法。</w:t>
      </w:r>
    </w:p>
    <w:p w:rsidR="005D03F6" w:rsidRPr="00E70AB8" w:rsidRDefault="005D03F6" w:rsidP="00DE6029">
      <w:pPr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</w:pPr>
    </w:p>
    <w:p w:rsidR="00682B76" w:rsidRPr="00E70AB8" w:rsidRDefault="00682B76" w:rsidP="00682B76">
      <w:pPr>
        <w:spacing w:after="0" w:line="240" w:lineRule="auto"/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浮点型常量有两种表示形式</w:t>
      </w:r>
      <w:r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：</w:t>
      </w:r>
    </w:p>
    <w:p w:rsidR="00C20819" w:rsidRPr="00E70AB8" w:rsidRDefault="00682B76" w:rsidP="00C20819">
      <w:pPr>
        <w:shd w:val="clear" w:color="auto" w:fill="FFFFFF"/>
        <w:spacing w:after="240" w:line="240" w:lineRule="auto"/>
        <w:ind w:firstLine="720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(1).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十进制数形式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: 5.12(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必须有小数点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)</w:t>
      </w:r>
    </w:p>
    <w:p w:rsidR="00682B76" w:rsidRPr="00E70AB8" w:rsidRDefault="00682B76" w:rsidP="00C20819">
      <w:pPr>
        <w:shd w:val="clear" w:color="auto" w:fill="FFFFFF"/>
        <w:spacing w:after="240" w:line="240" w:lineRule="auto"/>
        <w:ind w:firstLine="720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(2).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科学计数法形式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: 5.1234e2 = 5.12 * 10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的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2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次方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; 5.12E-2 = 5.12/10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的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2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次方</w:t>
      </w: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7"/>
      </w:tblGrid>
      <w:tr w:rsidR="00401297" w:rsidRPr="00E70AB8" w:rsidTr="0047046C">
        <w:tc>
          <w:tcPr>
            <w:tcW w:w="9017" w:type="dxa"/>
          </w:tcPr>
          <w:p w:rsidR="00401297" w:rsidRPr="00E70AB8" w:rsidRDefault="00401297" w:rsidP="00401297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</w:rPr>
            </w:pPr>
            <w:r w:rsidRPr="00E70AB8">
              <w:rPr>
                <w:rFonts w:ascii="Courier New" w:hAnsi="Courier New" w:cs="Courier New"/>
                <w:color w:val="CC7832"/>
              </w:rPr>
              <w:t xml:space="preserve">package </w:t>
            </w:r>
            <w:r w:rsidRPr="00E70AB8">
              <w:rPr>
                <w:rFonts w:ascii="Courier New" w:hAnsi="Courier New" w:cs="Courier New"/>
                <w:color w:val="AFBF7E"/>
              </w:rPr>
              <w:t>main</w:t>
            </w:r>
            <w:r w:rsidRPr="00E70AB8">
              <w:rPr>
                <w:rFonts w:ascii="Courier New" w:hAnsi="Courier New" w:cs="Courier New"/>
                <w:color w:val="AFBF7E"/>
              </w:rPr>
              <w:br/>
            </w:r>
            <w:r w:rsidRPr="00E70AB8">
              <w:rPr>
                <w:rFonts w:ascii="Courier New" w:hAnsi="Courier New" w:cs="Courier New"/>
                <w:color w:val="AFBF7E"/>
              </w:rPr>
              <w:br/>
            </w:r>
            <w:r w:rsidRPr="00E70AB8">
              <w:rPr>
                <w:rFonts w:ascii="Courier New" w:hAnsi="Courier New" w:cs="Courier New"/>
                <w:color w:val="CC7832"/>
              </w:rPr>
              <w:t xml:space="preserve">import </w:t>
            </w:r>
            <w:r w:rsidRPr="00E70AB8">
              <w:rPr>
                <w:rFonts w:ascii="Courier New" w:hAnsi="Courier New" w:cs="Courier New"/>
                <w:color w:val="6A8759"/>
              </w:rPr>
              <w:t>"</w:t>
            </w:r>
            <w:proofErr w:type="spellStart"/>
            <w:r w:rsidRPr="00E70AB8">
              <w:rPr>
                <w:rFonts w:ascii="Courier New" w:hAnsi="Courier New" w:cs="Courier New"/>
                <w:color w:val="6A8759"/>
              </w:rPr>
              <w:t>fmt</w:t>
            </w:r>
            <w:proofErr w:type="spellEnd"/>
            <w:r w:rsidRPr="00E70AB8">
              <w:rPr>
                <w:rFonts w:ascii="Courier New" w:hAnsi="Courier New" w:cs="Courier New"/>
                <w:color w:val="6A8759"/>
              </w:rPr>
              <w:t>"</w:t>
            </w:r>
            <w:r w:rsidRPr="00E70AB8">
              <w:rPr>
                <w:rFonts w:ascii="Courier New" w:hAnsi="Courier New" w:cs="Courier New"/>
                <w:color w:val="6A8759"/>
              </w:rPr>
              <w:br/>
            </w:r>
            <w:r w:rsidRPr="00E70AB8">
              <w:rPr>
                <w:rFonts w:ascii="Courier New" w:hAnsi="Courier New" w:cs="Courier New"/>
                <w:color w:val="6A8759"/>
              </w:rPr>
              <w:br/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func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r w:rsidRPr="00E70AB8">
              <w:rPr>
                <w:rFonts w:ascii="Courier New" w:hAnsi="Courier New" w:cs="Courier New"/>
                <w:color w:val="FFC66D"/>
              </w:rPr>
              <w:t>main</w:t>
            </w:r>
            <w:r w:rsidRPr="00E70AB8">
              <w:rPr>
                <w:rFonts w:ascii="Courier New" w:hAnsi="Courier New" w:cs="Courier New"/>
                <w:color w:val="A9B7C6"/>
              </w:rPr>
              <w:t>() {</w:t>
            </w:r>
            <w:r w:rsidRPr="00E70AB8">
              <w:rPr>
                <w:rFonts w:ascii="Courier New" w:hAnsi="Courier New" w:cs="Courier New"/>
                <w:color w:val="A9B7C6"/>
              </w:rPr>
              <w:br/>
              <w:t xml:space="preserve">   </w:t>
            </w:r>
            <w:r w:rsidRPr="00E70AB8">
              <w:rPr>
                <w:rFonts w:ascii="Courier New" w:hAnsi="Courier New" w:cs="Courier New"/>
                <w:color w:val="808080"/>
              </w:rPr>
              <w:t xml:space="preserve">// </w:t>
            </w:r>
            <w:r w:rsidRPr="00E70AB8">
              <w:rPr>
                <w:rFonts w:ascii="Menlo-Regular" w:hAnsi="Menlo-Regular" w:cs="Menlo-Regular"/>
                <w:color w:val="808080"/>
              </w:rPr>
              <w:t>科学计数法表示浮点型，默认是</w:t>
            </w:r>
            <w:r w:rsidRPr="00E70AB8">
              <w:rPr>
                <w:rFonts w:ascii="Courier New" w:hAnsi="Courier New" w:cs="Courier New"/>
                <w:color w:val="808080"/>
              </w:rPr>
              <w:t>float64</w:t>
            </w:r>
            <w:r w:rsidRPr="00E70AB8">
              <w:rPr>
                <w:rFonts w:ascii="Courier New" w:hAnsi="Courier New" w:cs="Courier New"/>
                <w:color w:val="808080"/>
              </w:rPr>
              <w:br/>
            </w:r>
            <w:r w:rsidRPr="00E70AB8">
              <w:rPr>
                <w:rFonts w:ascii="Courier New" w:hAnsi="Courier New" w:cs="Courier New"/>
                <w:color w:val="808080"/>
              </w:rPr>
              <w:lastRenderedPageBreak/>
              <w:t xml:space="preserve">  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f1 := </w:t>
            </w:r>
            <w:r w:rsidRPr="00E70AB8">
              <w:rPr>
                <w:rFonts w:ascii="Courier New" w:hAnsi="Courier New" w:cs="Courier New"/>
                <w:color w:val="6897BB"/>
              </w:rPr>
              <w:t>5.123e10</w:t>
            </w:r>
            <w:r w:rsidRPr="00E70AB8">
              <w:rPr>
                <w:rFonts w:ascii="Courier New" w:hAnsi="Courier New" w:cs="Courier New"/>
                <w:color w:val="6897BB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AFBF7E"/>
              </w:rPr>
              <w:t>fmt</w:t>
            </w:r>
            <w:r w:rsidRPr="00E70AB8">
              <w:rPr>
                <w:rFonts w:ascii="Courier New" w:hAnsi="Courier New" w:cs="Courier New"/>
                <w:color w:val="A9B7C6"/>
              </w:rPr>
              <w:t>.</w:t>
            </w:r>
            <w:r w:rsidRPr="00E70AB8">
              <w:rPr>
                <w:rFonts w:ascii="Courier New" w:hAnsi="Courier New" w:cs="Courier New"/>
                <w:color w:val="B09D79"/>
              </w:rPr>
              <w:t>Println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>(f1)</w:t>
            </w:r>
            <w:r w:rsidRPr="00E70AB8">
              <w:rPr>
                <w:rFonts w:ascii="Courier New" w:hAnsi="Courier New" w:cs="Courier New"/>
                <w:color w:val="A9B7C6"/>
              </w:rPr>
              <w:br/>
              <w:t>}</w:t>
            </w:r>
          </w:p>
          <w:p w:rsidR="00E50638" w:rsidRPr="00E70AB8" w:rsidRDefault="00E50638" w:rsidP="00682B76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</w:p>
        </w:tc>
      </w:tr>
    </w:tbl>
    <w:p w:rsidR="00682B76" w:rsidRPr="00E70AB8" w:rsidRDefault="00B01308" w:rsidP="00B01308">
      <w:pPr>
        <w:pStyle w:val="3"/>
        <w:rPr>
          <w:sz w:val="24"/>
          <w:lang w:val="en-US"/>
        </w:rPr>
      </w:pPr>
      <w:bookmarkStart w:id="6" w:name="_Toc152965072"/>
      <w:r w:rsidRPr="00E70AB8">
        <w:rPr>
          <w:rFonts w:hint="eastAsia"/>
          <w:sz w:val="24"/>
          <w:lang w:val="en-US"/>
        </w:rPr>
        <w:lastRenderedPageBreak/>
        <w:t>1</w:t>
      </w:r>
      <w:r w:rsidRPr="00E70AB8">
        <w:rPr>
          <w:sz w:val="24"/>
          <w:lang w:val="en-US"/>
        </w:rPr>
        <w:t xml:space="preserve">.2.3 </w:t>
      </w:r>
      <w:r w:rsidRPr="00E70AB8">
        <w:rPr>
          <w:rFonts w:hint="eastAsia"/>
          <w:sz w:val="24"/>
          <w:lang w:val="en-US"/>
        </w:rPr>
        <w:t>字符类型</w:t>
      </w:r>
      <w:bookmarkEnd w:id="6"/>
    </w:p>
    <w:p w:rsidR="009D3039" w:rsidRPr="00E70AB8" w:rsidRDefault="009D3039" w:rsidP="009D3039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go</w:t>
      </w:r>
      <w:r w:rsidRPr="00E70AB8">
        <w:rPr>
          <w:rFonts w:hint="eastAsia"/>
          <w:sz w:val="24"/>
          <w:szCs w:val="24"/>
          <w:lang w:val="en-US"/>
        </w:rPr>
        <w:t>中并没有专门的字符类型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如果要单独存储单个字符</w:t>
      </w:r>
      <w:r w:rsidRPr="00E70AB8">
        <w:rPr>
          <w:rFonts w:hint="eastAsia"/>
          <w:sz w:val="24"/>
          <w:szCs w:val="24"/>
          <w:lang w:val="en-US"/>
        </w:rPr>
        <w:t>(</w:t>
      </w:r>
      <w:r w:rsidRPr="00E70AB8">
        <w:rPr>
          <w:rFonts w:hint="eastAsia"/>
          <w:sz w:val="24"/>
          <w:szCs w:val="24"/>
          <w:lang w:val="en-US"/>
        </w:rPr>
        <w:t>字母</w:t>
      </w:r>
      <w:r w:rsidRPr="00E70AB8">
        <w:rPr>
          <w:rFonts w:hint="eastAsia"/>
          <w:sz w:val="24"/>
          <w:szCs w:val="24"/>
          <w:lang w:val="en-US"/>
        </w:rPr>
        <w:t>),</w:t>
      </w:r>
      <w:r w:rsidRPr="00E70AB8">
        <w:rPr>
          <w:rFonts w:hint="eastAsia"/>
          <w:sz w:val="24"/>
          <w:szCs w:val="24"/>
          <w:lang w:val="en-US"/>
        </w:rPr>
        <w:t>一般使用</w:t>
      </w:r>
      <w:r w:rsidRPr="00E70AB8">
        <w:rPr>
          <w:rFonts w:hint="eastAsia"/>
          <w:sz w:val="24"/>
          <w:szCs w:val="24"/>
          <w:lang w:val="en-US"/>
        </w:rPr>
        <w:t>byte</w:t>
      </w:r>
      <w:r w:rsidRPr="00E70AB8">
        <w:rPr>
          <w:rFonts w:hint="eastAsia"/>
          <w:sz w:val="24"/>
          <w:szCs w:val="24"/>
          <w:lang w:val="en-US"/>
        </w:rPr>
        <w:t>来保存</w:t>
      </w:r>
      <w:r w:rsidRPr="00E70AB8">
        <w:rPr>
          <w:rFonts w:hint="eastAsia"/>
          <w:sz w:val="24"/>
          <w:szCs w:val="24"/>
          <w:lang w:val="en-US"/>
        </w:rPr>
        <w:t>.</w:t>
      </w:r>
    </w:p>
    <w:p w:rsidR="009D3039" w:rsidRPr="00E70AB8" w:rsidRDefault="009D3039" w:rsidP="009D3039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字符串就是一串固定长度的字符连接起来的字符序列</w:t>
      </w:r>
      <w:r w:rsidRPr="00E70AB8">
        <w:rPr>
          <w:rFonts w:hint="eastAsia"/>
          <w:sz w:val="24"/>
          <w:szCs w:val="24"/>
          <w:lang w:val="en-US"/>
        </w:rPr>
        <w:t>.go</w:t>
      </w:r>
      <w:r w:rsidRPr="00E70AB8">
        <w:rPr>
          <w:rFonts w:hint="eastAsia"/>
          <w:sz w:val="24"/>
          <w:szCs w:val="24"/>
          <w:lang w:val="en-US"/>
        </w:rPr>
        <w:t>的字符串是由单个字节连接起来的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也就是说对于传统的字符串是由字符组成的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而</w:t>
      </w:r>
      <w:r w:rsidRPr="00E70AB8">
        <w:rPr>
          <w:rFonts w:hint="eastAsia"/>
          <w:sz w:val="24"/>
          <w:szCs w:val="24"/>
          <w:lang w:val="en-US"/>
        </w:rPr>
        <w:t>go</w:t>
      </w:r>
      <w:r w:rsidRPr="00E70AB8">
        <w:rPr>
          <w:rFonts w:hint="eastAsia"/>
          <w:sz w:val="24"/>
          <w:szCs w:val="24"/>
          <w:lang w:val="en-US"/>
        </w:rPr>
        <w:t>的字符串不同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它是由字节组成</w:t>
      </w:r>
      <w:r w:rsidRPr="00E70AB8">
        <w:rPr>
          <w:rFonts w:hint="eastAsia"/>
          <w:sz w:val="24"/>
          <w:szCs w:val="24"/>
          <w:lang w:val="en-US"/>
        </w:rPr>
        <w:t>(</w:t>
      </w:r>
      <w:r w:rsidRPr="00E70AB8">
        <w:rPr>
          <w:rFonts w:hint="eastAsia"/>
          <w:sz w:val="24"/>
          <w:szCs w:val="24"/>
          <w:lang w:val="en-US"/>
        </w:rPr>
        <w:t>官方将</w:t>
      </w:r>
      <w:r w:rsidRPr="00E70AB8">
        <w:rPr>
          <w:rFonts w:hint="eastAsia"/>
          <w:sz w:val="24"/>
          <w:szCs w:val="24"/>
          <w:lang w:val="en-US"/>
        </w:rPr>
        <w:t>string</w:t>
      </w:r>
      <w:r w:rsidRPr="00E70AB8">
        <w:rPr>
          <w:rFonts w:hint="eastAsia"/>
          <w:sz w:val="24"/>
          <w:szCs w:val="24"/>
          <w:lang w:val="en-US"/>
        </w:rPr>
        <w:t>归属到基本数据类型</w:t>
      </w:r>
      <w:r w:rsidRPr="00E70AB8">
        <w:rPr>
          <w:rFonts w:hint="eastAsia"/>
          <w:sz w:val="24"/>
          <w:szCs w:val="24"/>
          <w:lang w:val="en-US"/>
        </w:rPr>
        <w:t>)</w:t>
      </w: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7"/>
      </w:tblGrid>
      <w:tr w:rsidR="00D420A2" w:rsidRPr="00E70AB8" w:rsidTr="00D420A2">
        <w:tc>
          <w:tcPr>
            <w:tcW w:w="9017" w:type="dxa"/>
          </w:tcPr>
          <w:p w:rsidR="00D420A2" w:rsidRPr="00E70AB8" w:rsidRDefault="00D420A2" w:rsidP="00D420A2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</w:rPr>
            </w:pPr>
            <w:r w:rsidRPr="00E70AB8">
              <w:rPr>
                <w:rFonts w:ascii="Courier New" w:hAnsi="Courier New" w:cs="Courier New"/>
                <w:color w:val="CC7832"/>
              </w:rPr>
              <w:t xml:space="preserve">package </w:t>
            </w:r>
            <w:r w:rsidRPr="00E70AB8">
              <w:rPr>
                <w:rFonts w:ascii="Courier New" w:hAnsi="Courier New" w:cs="Courier New"/>
                <w:color w:val="AFBF7E"/>
              </w:rPr>
              <w:t>main</w:t>
            </w:r>
            <w:r w:rsidRPr="00E70AB8">
              <w:rPr>
                <w:rFonts w:ascii="Courier New" w:hAnsi="Courier New" w:cs="Courier New"/>
                <w:color w:val="AFBF7E"/>
              </w:rPr>
              <w:br/>
            </w:r>
            <w:r w:rsidRPr="00E70AB8">
              <w:rPr>
                <w:rFonts w:ascii="Courier New" w:hAnsi="Courier New" w:cs="Courier New"/>
                <w:color w:val="AFBF7E"/>
              </w:rPr>
              <w:br/>
            </w:r>
            <w:r w:rsidRPr="00E70AB8">
              <w:rPr>
                <w:rFonts w:ascii="Courier New" w:hAnsi="Courier New" w:cs="Courier New"/>
                <w:color w:val="CC7832"/>
              </w:rPr>
              <w:t xml:space="preserve">import </w:t>
            </w:r>
            <w:r w:rsidRPr="00E70AB8">
              <w:rPr>
                <w:rFonts w:ascii="Courier New" w:hAnsi="Courier New" w:cs="Courier New"/>
                <w:color w:val="6A8759"/>
              </w:rPr>
              <w:t>"</w:t>
            </w:r>
            <w:proofErr w:type="spellStart"/>
            <w:r w:rsidRPr="00E70AB8">
              <w:rPr>
                <w:rFonts w:ascii="Courier New" w:hAnsi="Courier New" w:cs="Courier New"/>
                <w:color w:val="6A8759"/>
              </w:rPr>
              <w:t>fmt</w:t>
            </w:r>
            <w:proofErr w:type="spellEnd"/>
            <w:r w:rsidRPr="00E70AB8">
              <w:rPr>
                <w:rFonts w:ascii="Courier New" w:hAnsi="Courier New" w:cs="Courier New"/>
                <w:color w:val="6A8759"/>
              </w:rPr>
              <w:t>"</w:t>
            </w:r>
            <w:r w:rsidRPr="00E70AB8">
              <w:rPr>
                <w:rFonts w:ascii="Courier New" w:hAnsi="Courier New" w:cs="Courier New"/>
                <w:color w:val="6A8759"/>
              </w:rPr>
              <w:br/>
            </w:r>
            <w:r w:rsidRPr="00E70AB8">
              <w:rPr>
                <w:rFonts w:ascii="Courier New" w:hAnsi="Courier New" w:cs="Courier New"/>
                <w:color w:val="6A8759"/>
              </w:rPr>
              <w:br/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func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r w:rsidRPr="00E70AB8">
              <w:rPr>
                <w:rFonts w:ascii="Courier New" w:hAnsi="Courier New" w:cs="Courier New"/>
                <w:color w:val="FFC66D"/>
              </w:rPr>
              <w:t>main</w:t>
            </w:r>
            <w:r w:rsidRPr="00E70AB8">
              <w:rPr>
                <w:rFonts w:ascii="Courier New" w:hAnsi="Courier New" w:cs="Courier New"/>
                <w:color w:val="A9B7C6"/>
              </w:rPr>
              <w:t>() {</w:t>
            </w:r>
            <w:r w:rsidRPr="00E70AB8">
              <w:rPr>
                <w:rFonts w:ascii="Courier New" w:hAnsi="Courier New" w:cs="Courier New"/>
                <w:color w:val="A9B7C6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var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c1 </w:t>
            </w:r>
            <w:r w:rsidRPr="00E70AB8">
              <w:rPr>
                <w:rFonts w:ascii="Courier New" w:hAnsi="Courier New" w:cs="Courier New"/>
                <w:color w:val="CC7832"/>
              </w:rPr>
              <w:t xml:space="preserve">byte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= </w:t>
            </w:r>
            <w:r w:rsidRPr="00E70AB8">
              <w:rPr>
                <w:rFonts w:ascii="Courier New" w:hAnsi="Courier New" w:cs="Courier New"/>
                <w:color w:val="6A8759"/>
              </w:rPr>
              <w:t>'a'</w:t>
            </w:r>
            <w:r w:rsidRPr="00E70AB8">
              <w:rPr>
                <w:rFonts w:ascii="Courier New" w:hAnsi="Courier New" w:cs="Courier New"/>
                <w:color w:val="6A8759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var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c2 </w:t>
            </w:r>
            <w:r w:rsidRPr="00E70AB8">
              <w:rPr>
                <w:rFonts w:ascii="Courier New" w:hAnsi="Courier New" w:cs="Courier New"/>
                <w:color w:val="CC7832"/>
              </w:rPr>
              <w:t xml:space="preserve">byte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= </w:t>
            </w:r>
            <w:r w:rsidRPr="00E70AB8">
              <w:rPr>
                <w:rFonts w:ascii="Courier New" w:hAnsi="Courier New" w:cs="Courier New"/>
                <w:color w:val="6A8759"/>
              </w:rPr>
              <w:t>'0'</w:t>
            </w:r>
            <w:r w:rsidRPr="00E70AB8">
              <w:rPr>
                <w:rFonts w:ascii="Courier New" w:hAnsi="Courier New" w:cs="Courier New"/>
                <w:color w:val="6A8759"/>
              </w:rPr>
              <w:br/>
              <w:t xml:space="preserve">   </w:t>
            </w:r>
            <w:r w:rsidRPr="00E70AB8">
              <w:rPr>
                <w:rFonts w:ascii="Courier New" w:hAnsi="Courier New" w:cs="Courier New"/>
                <w:color w:val="808080"/>
              </w:rPr>
              <w:t>//</w:t>
            </w:r>
            <w:proofErr w:type="spellStart"/>
            <w:r w:rsidRPr="00E70AB8">
              <w:rPr>
                <w:rFonts w:ascii="Courier New" w:hAnsi="Courier New" w:cs="Courier New"/>
                <w:color w:val="808080"/>
              </w:rPr>
              <w:t>var</w:t>
            </w:r>
            <w:proofErr w:type="spellEnd"/>
            <w:r w:rsidRPr="00E70AB8">
              <w:rPr>
                <w:rFonts w:ascii="Courier New" w:hAnsi="Courier New" w:cs="Courier New"/>
                <w:color w:val="808080"/>
              </w:rPr>
              <w:t xml:space="preserve"> c3 byte = '</w:t>
            </w:r>
            <w:r w:rsidRPr="00E70AB8">
              <w:rPr>
                <w:rFonts w:ascii="Menlo-Regular" w:hAnsi="Menlo-Regular" w:cs="Menlo-Regular"/>
                <w:color w:val="808080"/>
              </w:rPr>
              <w:t>北</w:t>
            </w:r>
            <w:r w:rsidRPr="00E70AB8">
              <w:rPr>
                <w:rFonts w:ascii="Courier New" w:hAnsi="Courier New" w:cs="Courier New"/>
                <w:color w:val="808080"/>
              </w:rPr>
              <w:t>'</w:t>
            </w:r>
            <w:r w:rsidR="00687918" w:rsidRPr="00E70AB8">
              <w:rPr>
                <w:rFonts w:ascii="Courier New" w:hAnsi="Courier New" w:cs="Courier New"/>
                <w:color w:val="808080"/>
              </w:rPr>
              <w:t>. overflows</w:t>
            </w:r>
            <w:r w:rsidRPr="00E70AB8">
              <w:rPr>
                <w:rFonts w:ascii="Courier New" w:hAnsi="Courier New" w:cs="Courier New"/>
                <w:color w:val="808080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var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c3 </w:t>
            </w:r>
            <w:proofErr w:type="spellStart"/>
            <w:r w:rsidRPr="00E70AB8">
              <w:rPr>
                <w:rFonts w:ascii="Courier New" w:hAnsi="Courier New" w:cs="Courier New"/>
                <w:color w:val="CC7832"/>
              </w:rPr>
              <w:t>int</w:t>
            </w:r>
            <w:proofErr w:type="spellEnd"/>
            <w:r w:rsidRPr="00E70AB8">
              <w:rPr>
                <w:rFonts w:ascii="Courier New" w:hAnsi="Courier New" w:cs="Courier New"/>
                <w:color w:val="CC7832"/>
              </w:rPr>
              <w:t xml:space="preserve"> </w:t>
            </w:r>
            <w:r w:rsidRPr="00E70AB8">
              <w:rPr>
                <w:rFonts w:ascii="Courier New" w:hAnsi="Courier New" w:cs="Courier New"/>
                <w:color w:val="A9B7C6"/>
              </w:rPr>
              <w:t xml:space="preserve">= </w:t>
            </w:r>
            <w:r w:rsidRPr="00E70AB8">
              <w:rPr>
                <w:rFonts w:ascii="Courier New" w:hAnsi="Courier New" w:cs="Courier New"/>
                <w:color w:val="6A8759"/>
              </w:rPr>
              <w:t>'</w:t>
            </w:r>
            <w:r w:rsidRPr="00E70AB8">
              <w:rPr>
                <w:rFonts w:ascii="Menlo-Regular" w:hAnsi="Menlo-Regular" w:cs="Menlo-Regular"/>
                <w:color w:val="6A8759"/>
              </w:rPr>
              <w:t>北</w:t>
            </w:r>
            <w:r w:rsidRPr="00E70AB8">
              <w:rPr>
                <w:rFonts w:ascii="Courier New" w:hAnsi="Courier New" w:cs="Courier New"/>
                <w:color w:val="6A8759"/>
              </w:rPr>
              <w:t>'</w:t>
            </w:r>
            <w:r w:rsidRPr="00E70AB8">
              <w:rPr>
                <w:rFonts w:ascii="Courier New" w:hAnsi="Courier New" w:cs="Courier New"/>
                <w:color w:val="6A8759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AFBF7E"/>
              </w:rPr>
              <w:t>fmt</w:t>
            </w:r>
            <w:r w:rsidRPr="00E70AB8">
              <w:rPr>
                <w:rFonts w:ascii="Courier New" w:hAnsi="Courier New" w:cs="Courier New"/>
                <w:color w:val="A9B7C6"/>
              </w:rPr>
              <w:t>.</w:t>
            </w:r>
            <w:r w:rsidRPr="00E70AB8">
              <w:rPr>
                <w:rFonts w:ascii="Courier New" w:hAnsi="Courier New" w:cs="Courier New"/>
                <w:color w:val="B09D79"/>
              </w:rPr>
              <w:t>Println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>(c1</w:t>
            </w:r>
            <w:r w:rsidRPr="00E70AB8">
              <w:rPr>
                <w:rFonts w:ascii="Courier New" w:hAnsi="Courier New" w:cs="Courier New"/>
                <w:color w:val="CC7832"/>
              </w:rPr>
              <w:t xml:space="preserve">, </w:t>
            </w:r>
            <w:r w:rsidRPr="00E70AB8">
              <w:rPr>
                <w:rFonts w:ascii="Courier New" w:hAnsi="Courier New" w:cs="Courier New"/>
                <w:color w:val="A9B7C6"/>
              </w:rPr>
              <w:t>c2</w:t>
            </w:r>
            <w:r w:rsidRPr="00E70AB8">
              <w:rPr>
                <w:rFonts w:ascii="Courier New" w:hAnsi="Courier New" w:cs="Courier New"/>
                <w:color w:val="CC7832"/>
              </w:rPr>
              <w:t xml:space="preserve">, </w:t>
            </w:r>
            <w:r w:rsidRPr="00E70AB8">
              <w:rPr>
                <w:rFonts w:ascii="Courier New" w:hAnsi="Courier New" w:cs="Courier New"/>
                <w:color w:val="A9B7C6"/>
              </w:rPr>
              <w:t>c3)</w:t>
            </w:r>
            <w:r w:rsidRPr="00E70AB8">
              <w:rPr>
                <w:rFonts w:ascii="Courier New" w:hAnsi="Courier New" w:cs="Courier New"/>
                <w:color w:val="A9B7C6"/>
              </w:rPr>
              <w:br/>
              <w:t xml:space="preserve">   </w:t>
            </w:r>
            <w:proofErr w:type="spellStart"/>
            <w:r w:rsidRPr="00E70AB8">
              <w:rPr>
                <w:rFonts w:ascii="Courier New" w:hAnsi="Courier New" w:cs="Courier New"/>
                <w:color w:val="AFBF7E"/>
              </w:rPr>
              <w:t>fmt</w:t>
            </w:r>
            <w:r w:rsidRPr="00E70AB8">
              <w:rPr>
                <w:rFonts w:ascii="Courier New" w:hAnsi="Courier New" w:cs="Courier New"/>
                <w:color w:val="A9B7C6"/>
              </w:rPr>
              <w:t>.</w:t>
            </w:r>
            <w:r w:rsidRPr="00E70AB8">
              <w:rPr>
                <w:rFonts w:ascii="Courier New" w:hAnsi="Courier New" w:cs="Courier New"/>
                <w:color w:val="B09D79"/>
              </w:rPr>
              <w:t>Printf</w:t>
            </w:r>
            <w:proofErr w:type="spellEnd"/>
            <w:r w:rsidRPr="00E70AB8">
              <w:rPr>
                <w:rFonts w:ascii="Courier New" w:hAnsi="Courier New" w:cs="Courier New"/>
                <w:color w:val="A9B7C6"/>
              </w:rPr>
              <w:t>(</w:t>
            </w:r>
            <w:r w:rsidRPr="00E70AB8">
              <w:rPr>
                <w:rFonts w:ascii="Courier New" w:hAnsi="Courier New" w:cs="Courier New"/>
                <w:color w:val="6A8759"/>
              </w:rPr>
              <w:t xml:space="preserve">"c1 = </w:t>
            </w:r>
            <w:r w:rsidRPr="00E70AB8">
              <w:rPr>
                <w:rFonts w:ascii="Courier New" w:hAnsi="Courier New" w:cs="Courier New"/>
                <w:color w:val="CC7832"/>
              </w:rPr>
              <w:t>%c</w:t>
            </w:r>
            <w:r w:rsidRPr="00E70AB8">
              <w:rPr>
                <w:rFonts w:ascii="Courier New" w:hAnsi="Courier New" w:cs="Courier New"/>
                <w:color w:val="6A8759"/>
              </w:rPr>
              <w:t xml:space="preserve">, c2 = </w:t>
            </w:r>
            <w:r w:rsidRPr="00E70AB8">
              <w:rPr>
                <w:rFonts w:ascii="Courier New" w:hAnsi="Courier New" w:cs="Courier New"/>
                <w:color w:val="CC7832"/>
              </w:rPr>
              <w:t>%c</w:t>
            </w:r>
            <w:r w:rsidRPr="00E70AB8">
              <w:rPr>
                <w:rFonts w:ascii="Courier New" w:hAnsi="Courier New" w:cs="Courier New"/>
                <w:color w:val="6A8759"/>
              </w:rPr>
              <w:t xml:space="preserve">, c3 = </w:t>
            </w:r>
            <w:r w:rsidRPr="00E70AB8">
              <w:rPr>
                <w:rFonts w:ascii="Courier New" w:hAnsi="Courier New" w:cs="Courier New"/>
                <w:color w:val="CC7832"/>
              </w:rPr>
              <w:t>%c</w:t>
            </w:r>
            <w:r w:rsidRPr="00E70AB8">
              <w:rPr>
                <w:rFonts w:ascii="Courier New" w:hAnsi="Courier New" w:cs="Courier New"/>
                <w:color w:val="6A8759"/>
              </w:rPr>
              <w:t>"</w:t>
            </w:r>
            <w:r w:rsidRPr="00E70AB8">
              <w:rPr>
                <w:rFonts w:ascii="Courier New" w:hAnsi="Courier New" w:cs="Courier New"/>
                <w:color w:val="CC7832"/>
              </w:rPr>
              <w:t xml:space="preserve">, </w:t>
            </w:r>
            <w:r w:rsidRPr="00E70AB8">
              <w:rPr>
                <w:rFonts w:ascii="Courier New" w:hAnsi="Courier New" w:cs="Courier New"/>
                <w:color w:val="A9B7C6"/>
              </w:rPr>
              <w:t>c1</w:t>
            </w:r>
            <w:r w:rsidRPr="00E70AB8">
              <w:rPr>
                <w:rFonts w:ascii="Courier New" w:hAnsi="Courier New" w:cs="Courier New"/>
                <w:color w:val="CC7832"/>
              </w:rPr>
              <w:t xml:space="preserve">, </w:t>
            </w:r>
            <w:r w:rsidRPr="00E70AB8">
              <w:rPr>
                <w:rFonts w:ascii="Courier New" w:hAnsi="Courier New" w:cs="Courier New"/>
                <w:color w:val="A9B7C6"/>
              </w:rPr>
              <w:t>c2</w:t>
            </w:r>
            <w:r w:rsidRPr="00E70AB8">
              <w:rPr>
                <w:rFonts w:ascii="Courier New" w:hAnsi="Courier New" w:cs="Courier New"/>
                <w:color w:val="CC7832"/>
              </w:rPr>
              <w:t xml:space="preserve">, </w:t>
            </w:r>
            <w:r w:rsidRPr="00E70AB8">
              <w:rPr>
                <w:rFonts w:ascii="Courier New" w:hAnsi="Courier New" w:cs="Courier New"/>
                <w:color w:val="A9B7C6"/>
              </w:rPr>
              <w:t>c3)</w:t>
            </w:r>
            <w:r w:rsidRPr="00E70AB8">
              <w:rPr>
                <w:rFonts w:ascii="Courier New" w:hAnsi="Courier New" w:cs="Courier New"/>
                <w:color w:val="A9B7C6"/>
              </w:rPr>
              <w:br/>
              <w:t xml:space="preserve">   </w:t>
            </w:r>
            <w:r w:rsidRPr="00E70AB8">
              <w:rPr>
                <w:rFonts w:ascii="Courier New" w:hAnsi="Courier New" w:cs="Courier New"/>
                <w:color w:val="808080"/>
              </w:rPr>
              <w:t>/*</w:t>
            </w:r>
            <w:r w:rsidRPr="00E70AB8">
              <w:rPr>
                <w:rFonts w:ascii="Courier New" w:hAnsi="Courier New" w:cs="Courier New"/>
                <w:color w:val="808080"/>
              </w:rPr>
              <w:br/>
              <w:t xml:space="preserve">      97 48 21271</w:t>
            </w:r>
            <w:r w:rsidRPr="00E70AB8">
              <w:rPr>
                <w:rFonts w:ascii="Courier New" w:hAnsi="Courier New" w:cs="Courier New"/>
                <w:color w:val="808080"/>
              </w:rPr>
              <w:br/>
              <w:t xml:space="preserve">      c1 = a, c2 = 0, c3 = </w:t>
            </w:r>
            <w:r w:rsidRPr="00E70AB8">
              <w:rPr>
                <w:rFonts w:ascii="Menlo-Regular" w:hAnsi="Menlo-Regular" w:cs="Menlo-Regular"/>
                <w:color w:val="808080"/>
              </w:rPr>
              <w:t>北</w:t>
            </w:r>
            <w:r w:rsidRPr="00E70AB8">
              <w:rPr>
                <w:rFonts w:ascii="Courier New" w:hAnsi="Courier New" w:cs="Courier New"/>
                <w:color w:val="808080"/>
              </w:rPr>
              <w:br/>
              <w:t xml:space="preserve">   */</w:t>
            </w:r>
            <w:r w:rsidRPr="00E70AB8">
              <w:rPr>
                <w:rFonts w:ascii="Courier New" w:hAnsi="Courier New" w:cs="Courier New"/>
                <w:color w:val="808080"/>
              </w:rPr>
              <w:br/>
            </w:r>
            <w:r w:rsidRPr="00E70AB8">
              <w:rPr>
                <w:rFonts w:ascii="Courier New" w:hAnsi="Courier New" w:cs="Courier New"/>
                <w:color w:val="A9B7C6"/>
              </w:rPr>
              <w:t>}</w:t>
            </w:r>
          </w:p>
          <w:p w:rsidR="00D420A2" w:rsidRPr="00E70AB8" w:rsidRDefault="00D420A2" w:rsidP="00B01308">
            <w:pPr>
              <w:rPr>
                <w:sz w:val="24"/>
                <w:szCs w:val="24"/>
                <w:lang w:val="en-US"/>
              </w:rPr>
            </w:pPr>
          </w:p>
          <w:p w:rsidR="00C16CAE" w:rsidRPr="00E70AB8" w:rsidRDefault="00C16CAE" w:rsidP="00B01308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上面的代码，默认输出的是码点值</w:t>
            </w:r>
          </w:p>
        </w:tc>
      </w:tr>
    </w:tbl>
    <w:p w:rsidR="0021682D" w:rsidRPr="00E70AB8" w:rsidRDefault="0021682D" w:rsidP="0021682D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1).</w:t>
      </w:r>
      <w:r w:rsidRPr="00E70AB8">
        <w:rPr>
          <w:rFonts w:hint="eastAsia"/>
          <w:sz w:val="24"/>
          <w:szCs w:val="24"/>
          <w:lang w:val="en-US"/>
        </w:rPr>
        <w:t>如果我们保存的字符在</w:t>
      </w:r>
      <w:r w:rsidRPr="00E70AB8">
        <w:rPr>
          <w:rFonts w:hint="eastAsia"/>
          <w:sz w:val="24"/>
          <w:szCs w:val="24"/>
          <w:lang w:val="en-US"/>
        </w:rPr>
        <w:t>ASCII</w:t>
      </w:r>
      <w:r w:rsidRPr="00E70AB8">
        <w:rPr>
          <w:rFonts w:hint="eastAsia"/>
          <w:sz w:val="24"/>
          <w:szCs w:val="24"/>
          <w:lang w:val="en-US"/>
        </w:rPr>
        <w:t>表的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比如</w:t>
      </w:r>
      <w:r w:rsidRPr="00E70AB8">
        <w:rPr>
          <w:rFonts w:hint="eastAsia"/>
          <w:sz w:val="24"/>
          <w:szCs w:val="24"/>
          <w:lang w:val="en-US"/>
        </w:rPr>
        <w:t>:[0-9,a-z,A-Z]</w:t>
      </w:r>
      <w:r w:rsidRPr="00E70AB8">
        <w:rPr>
          <w:rFonts w:hint="eastAsia"/>
          <w:sz w:val="24"/>
          <w:szCs w:val="24"/>
          <w:lang w:val="en-US"/>
        </w:rPr>
        <w:t>直接可以保存到</w:t>
      </w:r>
      <w:r w:rsidRPr="00E70AB8">
        <w:rPr>
          <w:rFonts w:hint="eastAsia"/>
          <w:sz w:val="24"/>
          <w:szCs w:val="24"/>
          <w:lang w:val="en-US"/>
        </w:rPr>
        <w:t>byte</w:t>
      </w:r>
    </w:p>
    <w:p w:rsidR="0021682D" w:rsidRPr="00E70AB8" w:rsidRDefault="0021682D" w:rsidP="0021682D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2).</w:t>
      </w:r>
      <w:r w:rsidRPr="00E70AB8">
        <w:rPr>
          <w:rFonts w:hint="eastAsia"/>
          <w:sz w:val="24"/>
          <w:szCs w:val="24"/>
          <w:lang w:val="en-US"/>
        </w:rPr>
        <w:t>如果我们保存的字符对应码值大于</w:t>
      </w:r>
      <w:r w:rsidRPr="00E70AB8">
        <w:rPr>
          <w:rFonts w:hint="eastAsia"/>
          <w:sz w:val="24"/>
          <w:szCs w:val="24"/>
          <w:lang w:val="en-US"/>
        </w:rPr>
        <w:t>255,</w:t>
      </w:r>
      <w:r w:rsidRPr="00E70AB8">
        <w:rPr>
          <w:rFonts w:hint="eastAsia"/>
          <w:sz w:val="24"/>
          <w:szCs w:val="24"/>
          <w:lang w:val="en-US"/>
        </w:rPr>
        <w:t>这时我们可以考虑使用</w:t>
      </w:r>
      <w:proofErr w:type="spellStart"/>
      <w:r w:rsidRPr="00E70AB8">
        <w:rPr>
          <w:rFonts w:hint="eastAsia"/>
          <w:sz w:val="24"/>
          <w:szCs w:val="24"/>
          <w:lang w:val="en-US"/>
        </w:rPr>
        <w:t>int</w:t>
      </w:r>
      <w:proofErr w:type="spellEnd"/>
      <w:r w:rsidRPr="00E70AB8">
        <w:rPr>
          <w:rFonts w:hint="eastAsia"/>
          <w:sz w:val="24"/>
          <w:szCs w:val="24"/>
          <w:lang w:val="en-US"/>
        </w:rPr>
        <w:t>类型保存</w:t>
      </w:r>
    </w:p>
    <w:p w:rsidR="0021682D" w:rsidRPr="00E70AB8" w:rsidRDefault="0021682D" w:rsidP="0021682D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3).</w:t>
      </w:r>
      <w:r w:rsidRPr="00E70AB8">
        <w:rPr>
          <w:rFonts w:hint="eastAsia"/>
          <w:sz w:val="24"/>
          <w:szCs w:val="24"/>
          <w:lang w:val="en-US"/>
        </w:rPr>
        <w:t>如果我们需要按照字符的方式输出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这时我们需要格式化输出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即</w:t>
      </w:r>
      <w:proofErr w:type="spellStart"/>
      <w:r w:rsidRPr="00E70AB8">
        <w:rPr>
          <w:rFonts w:hint="eastAsia"/>
          <w:sz w:val="24"/>
          <w:szCs w:val="24"/>
          <w:lang w:val="en-US"/>
        </w:rPr>
        <w:t>fmt.Printf</w:t>
      </w:r>
      <w:proofErr w:type="spellEnd"/>
      <w:r w:rsidRPr="00E70AB8">
        <w:rPr>
          <w:rFonts w:hint="eastAsia"/>
          <w:sz w:val="24"/>
          <w:szCs w:val="24"/>
          <w:lang w:val="en-US"/>
        </w:rPr>
        <w:t>("%c",c1)</w:t>
      </w:r>
    </w:p>
    <w:p w:rsidR="0086536C" w:rsidRPr="00E70AB8" w:rsidRDefault="0086536C" w:rsidP="0021682D">
      <w:pPr>
        <w:rPr>
          <w:sz w:val="24"/>
          <w:szCs w:val="24"/>
          <w:lang w:val="en-US"/>
        </w:rPr>
      </w:pPr>
    </w:p>
    <w:p w:rsidR="0086536C" w:rsidRPr="00E70AB8" w:rsidRDefault="0086536C" w:rsidP="008653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type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byte =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uint8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ab/>
        <w:t xml:space="preserve">// </w:t>
      </w:r>
      <w:r w:rsidRPr="00E70AB8">
        <w:rPr>
          <w:rFonts w:ascii="Courier New" w:eastAsia="宋体" w:hAnsi="Courier New" w:cs="Courier New" w:hint="eastAsia"/>
          <w:color w:val="CC7832"/>
          <w:sz w:val="24"/>
          <w:szCs w:val="24"/>
          <w:lang w:val="en-US"/>
        </w:rPr>
        <w:t>类型别名使用</w:t>
      </w:r>
      <w:r w:rsidRPr="00E70AB8">
        <w:rPr>
          <w:rFonts w:ascii="Courier New" w:eastAsia="宋体" w:hAnsi="Courier New" w:cs="Courier New" w:hint="eastAsia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%T </w:t>
      </w:r>
      <w:r w:rsidRPr="00E70AB8">
        <w:rPr>
          <w:rFonts w:ascii="Courier New" w:eastAsia="宋体" w:hAnsi="Courier New" w:cs="Courier New" w:hint="eastAsia"/>
          <w:color w:val="CC7832"/>
          <w:sz w:val="24"/>
          <w:szCs w:val="24"/>
          <w:lang w:val="en-US"/>
        </w:rPr>
        <w:t>格式化输出为</w:t>
      </w:r>
      <w:r w:rsidRPr="00E70AB8">
        <w:rPr>
          <w:rFonts w:ascii="Courier New" w:eastAsia="宋体" w:hAnsi="Courier New" w:cs="Courier New" w:hint="eastAsia"/>
          <w:color w:val="CC7832"/>
          <w:sz w:val="24"/>
          <w:szCs w:val="24"/>
          <w:lang w:val="en-US"/>
        </w:rPr>
        <w:t xml:space="preserve"> u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int8 </w:t>
      </w:r>
      <w:r w:rsidRPr="00E70AB8">
        <w:rPr>
          <w:rFonts w:ascii="Courier New" w:eastAsia="宋体" w:hAnsi="Courier New" w:cs="Courier New" w:hint="eastAsia"/>
          <w:color w:val="CC7832"/>
          <w:sz w:val="24"/>
          <w:szCs w:val="24"/>
          <w:lang w:val="en-US"/>
        </w:rPr>
        <w:t>类型</w:t>
      </w:r>
      <w:r w:rsidR="00CB1BD4" w:rsidRPr="00E70AB8">
        <w:rPr>
          <w:rFonts w:ascii="Courier New" w:eastAsia="宋体" w:hAnsi="Courier New" w:cs="Courier New" w:hint="eastAsia"/>
          <w:color w:val="CC7832"/>
          <w:sz w:val="24"/>
          <w:szCs w:val="24"/>
          <w:lang w:val="en-US"/>
        </w:rPr>
        <w:t>，和</w:t>
      </w:r>
      <w:r w:rsidR="004F2E19" w:rsidRPr="00E70AB8">
        <w:rPr>
          <w:rFonts w:ascii="Courier New" w:eastAsia="宋体" w:hAnsi="Courier New" w:cs="Courier New" w:hint="eastAsia"/>
          <w:color w:val="CC7832"/>
          <w:sz w:val="24"/>
          <w:szCs w:val="24"/>
          <w:lang w:val="en-US"/>
        </w:rPr>
        <w:t>后面的</w:t>
      </w:r>
      <w:r w:rsidR="00CB1BD4" w:rsidRPr="00E70AB8">
        <w:rPr>
          <w:rFonts w:ascii="Courier New" w:eastAsia="宋体" w:hAnsi="Courier New" w:cs="Courier New" w:hint="eastAsia"/>
          <w:color w:val="CC7832"/>
          <w:sz w:val="24"/>
          <w:szCs w:val="24"/>
          <w:lang w:val="en-US"/>
        </w:rPr>
        <w:t>自定义类型区分开</w:t>
      </w:r>
    </w:p>
    <w:p w:rsidR="00B01308" w:rsidRPr="00E70AB8" w:rsidRDefault="00B01308" w:rsidP="00B01308">
      <w:pPr>
        <w:rPr>
          <w:sz w:val="24"/>
          <w:szCs w:val="24"/>
          <w:lang w:val="en-US"/>
        </w:rPr>
      </w:pPr>
    </w:p>
    <w:p w:rsidR="00C217F8" w:rsidRPr="00E70AB8" w:rsidRDefault="009E0E37" w:rsidP="007579EE">
      <w:pPr>
        <w:spacing w:after="0" w:line="240" w:lineRule="auto"/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1</w:t>
      </w:r>
      <w:r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）</w:t>
      </w:r>
      <w:r w:rsidR="0088665F"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g</w:t>
      </w:r>
      <w:r w:rsidR="007579EE"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o</w:t>
      </w:r>
      <w:r w:rsidR="007579EE"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中允许使用</w:t>
      </w:r>
      <w:r w:rsidR="007579EE" w:rsidRPr="00E70AB8">
        <w:rPr>
          <w:rFonts w:ascii="Arial" w:eastAsia="宋体" w:hAnsi="Arial" w:cs="Arial"/>
          <w:color w:val="FE2C24"/>
          <w:sz w:val="24"/>
          <w:szCs w:val="24"/>
          <w:shd w:val="clear" w:color="auto" w:fill="FFFFFF"/>
          <w:lang w:val="en-US"/>
        </w:rPr>
        <w:t>转义字符</w:t>
      </w:r>
      <w:r w:rsidR="007579EE"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'\'</w:t>
      </w:r>
      <w:r w:rsidR="007579EE"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来将后面的字符转变为特殊字符型常量</w:t>
      </w:r>
      <w:r w:rsidR="007579EE"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,</w:t>
      </w:r>
    </w:p>
    <w:p w:rsidR="007579EE" w:rsidRPr="00E70AB8" w:rsidRDefault="00C217F8" w:rsidP="007579EE">
      <w:pPr>
        <w:spacing w:after="0" w:line="240" w:lineRule="auto"/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</w:pPr>
      <w:r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例如：</w:t>
      </w:r>
      <w:proofErr w:type="spellStart"/>
      <w:r w:rsidR="007579EE"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var</w:t>
      </w:r>
      <w:proofErr w:type="spellEnd"/>
      <w:r w:rsidR="007579EE"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 xml:space="preserve"> c1 char = '\n',</w:t>
      </w:r>
      <w:r w:rsidR="00E51C70"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其中</w:t>
      </w:r>
      <w:r w:rsidR="003C4201"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 xml:space="preserve"> </w:t>
      </w:r>
      <w:r w:rsidR="007579EE"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'\n'</w:t>
      </w:r>
      <w:r w:rsidR="007579EE"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表示换行符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017"/>
      </w:tblGrid>
      <w:tr w:rsidR="002D69DD" w:rsidRPr="00E70AB8" w:rsidTr="002D69DD">
        <w:tc>
          <w:tcPr>
            <w:tcW w:w="9017" w:type="dxa"/>
          </w:tcPr>
          <w:p w:rsidR="002D69DD" w:rsidRPr="00E70AB8" w:rsidRDefault="002D69DD" w:rsidP="001935F0">
            <w:pPr>
              <w:ind w:firstLineChars="200" w:firstLine="480"/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>\a             匹配响铃符    （相当于 \x07）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               注意：正则表达式中不能使用 \b 匹配退格符，因为 \b 被用来匹配单词边界，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               可以使用 \x08 表示退格符。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\f             匹配换页符    （相当于 \x0C）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\t             匹配横向制表符（相当于 \x09）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lastRenderedPageBreak/>
              <w:t xml:space="preserve">    \n             匹配换行符    （相当于 \x0A）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\r             匹配回车符    （相当于 \x0D）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\v             匹配纵向制表符（相当于 \x0B）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\123           匹配 8  進制编码所代表的字符（必须是 3 位数字）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\x7F           匹配 16 進制编码所代表的字符（必须是 3 位数字）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\x{10FFFF}     匹配 16 進制编码所代表的字符（最大值 10FFFF  ）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\Q...\E        匹配 \Q 和 \E 之间的文本，忽略文本中的正则语法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  <w:t xml:space="preserve"> 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\\             匹配字符 \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\^             匹配字符 ^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\$             匹配字符 $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\.             匹配字符 .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\*             匹配字符 *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\+             匹配字符 +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\?             匹配字符 ?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\{             匹配字符 {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\}             匹配字符 }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\(             匹配字符 (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\)             匹配字符 )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\[             匹配字符 [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\]             匹配字符 ]</w:t>
            </w:r>
          </w:p>
          <w:p w:rsidR="002D69DD" w:rsidRPr="00E70AB8" w:rsidRDefault="002D69DD" w:rsidP="002D69DD">
            <w:pPr>
              <w:rPr>
                <w:rFonts w:ascii="宋体" w:eastAsia="宋体" w:hAnsi="宋体" w:cs="宋体"/>
                <w:color w:val="auto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 w:hint="eastAsia"/>
                <w:color w:val="auto"/>
                <w:sz w:val="24"/>
                <w:szCs w:val="24"/>
                <w:lang w:val="en-US"/>
              </w:rPr>
              <w:t xml:space="preserve">    \|             匹配字符 |</w:t>
            </w:r>
          </w:p>
        </w:tc>
      </w:tr>
    </w:tbl>
    <w:p w:rsidR="00C217F8" w:rsidRPr="00E70AB8" w:rsidRDefault="00C217F8" w:rsidP="007579EE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</w:p>
    <w:p w:rsidR="004154F3" w:rsidRPr="00E70AB8" w:rsidRDefault="004154F3" w:rsidP="004154F3">
      <w:pPr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2</w:t>
      </w:r>
      <w:r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go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语言的字符使用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UTF-8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编码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,</w:t>
      </w:r>
      <w:r w:rsidRPr="00E70AB8">
        <w:rPr>
          <w:rFonts w:ascii="Arial" w:eastAsia="宋体" w:hAnsi="Arial" w:cs="Arial"/>
          <w:color w:val="FE2C24"/>
          <w:sz w:val="24"/>
          <w:szCs w:val="24"/>
          <w:shd w:val="clear" w:color="auto" w:fill="FFFFFF"/>
          <w:lang w:val="en-US"/>
        </w:rPr>
        <w:t>英文字母</w:t>
      </w:r>
      <w:r w:rsidRPr="00E70AB8">
        <w:rPr>
          <w:rFonts w:ascii="Arial" w:eastAsia="宋体" w:hAnsi="Arial" w:cs="Arial"/>
          <w:color w:val="FE2C24"/>
          <w:sz w:val="24"/>
          <w:szCs w:val="24"/>
          <w:shd w:val="clear" w:color="auto" w:fill="FFFFFF"/>
          <w:lang w:val="en-US"/>
        </w:rPr>
        <w:t>1</w:t>
      </w:r>
      <w:r w:rsidRPr="00E70AB8">
        <w:rPr>
          <w:rFonts w:ascii="Arial" w:eastAsia="宋体" w:hAnsi="Arial" w:cs="Arial"/>
          <w:color w:val="FE2C24"/>
          <w:sz w:val="24"/>
          <w:szCs w:val="24"/>
          <w:shd w:val="clear" w:color="auto" w:fill="FFFFFF"/>
          <w:lang w:val="en-US"/>
        </w:rPr>
        <w:t>个字节</w:t>
      </w:r>
      <w:r w:rsidRPr="00E70AB8">
        <w:rPr>
          <w:rFonts w:ascii="Arial" w:eastAsia="宋体" w:hAnsi="Arial" w:cs="Arial"/>
          <w:color w:val="FE2C24"/>
          <w:sz w:val="24"/>
          <w:szCs w:val="24"/>
          <w:shd w:val="clear" w:color="auto" w:fill="FFFFFF"/>
          <w:lang w:val="en-US"/>
        </w:rPr>
        <w:t>,</w:t>
      </w:r>
      <w:r w:rsidRPr="00E70AB8">
        <w:rPr>
          <w:rFonts w:ascii="Arial" w:eastAsia="宋体" w:hAnsi="Arial" w:cs="Arial"/>
          <w:color w:val="FE2C24"/>
          <w:sz w:val="24"/>
          <w:szCs w:val="24"/>
          <w:shd w:val="clear" w:color="auto" w:fill="FFFFFF"/>
          <w:lang w:val="en-US"/>
        </w:rPr>
        <w:t>汉字</w:t>
      </w:r>
      <w:r w:rsidRPr="00E70AB8">
        <w:rPr>
          <w:rFonts w:ascii="Arial" w:eastAsia="宋体" w:hAnsi="Arial" w:cs="Arial"/>
          <w:color w:val="FE2C24"/>
          <w:sz w:val="24"/>
          <w:szCs w:val="24"/>
          <w:shd w:val="clear" w:color="auto" w:fill="FFFFFF"/>
          <w:lang w:val="en-US"/>
        </w:rPr>
        <w:t>3</w:t>
      </w:r>
      <w:r w:rsidRPr="00E70AB8">
        <w:rPr>
          <w:rFonts w:ascii="Arial" w:eastAsia="宋体" w:hAnsi="Arial" w:cs="Arial"/>
          <w:color w:val="FE2C24"/>
          <w:sz w:val="24"/>
          <w:szCs w:val="24"/>
          <w:shd w:val="clear" w:color="auto" w:fill="FFFFFF"/>
          <w:lang w:val="en-US"/>
        </w:rPr>
        <w:t>个字节</w:t>
      </w:r>
    </w:p>
    <w:p w:rsidR="00395CF2" w:rsidRPr="00E70AB8" w:rsidRDefault="00395CF2" w:rsidP="00395CF2">
      <w:pPr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3</w:t>
      </w:r>
      <w:r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在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go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中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字符的本质是一个整数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直接输出时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是该字符对应的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UTF-8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编码的码值</w:t>
      </w:r>
    </w:p>
    <w:p w:rsidR="00B75469" w:rsidRPr="00E70AB8" w:rsidRDefault="00B75469" w:rsidP="00B75469">
      <w:pPr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4</w:t>
      </w:r>
      <w:r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可以直接给某个变量赋一个数字然后按格式化输出时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%c,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会输出该数字对应的</w:t>
      </w:r>
      <w:proofErr w:type="spellStart"/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unicode</w:t>
      </w:r>
      <w:proofErr w:type="spellEnd"/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字符</w:t>
      </w:r>
    </w:p>
    <w:p w:rsidR="0049361E" w:rsidRPr="00E70AB8" w:rsidRDefault="0049361E" w:rsidP="0049361E">
      <w:pPr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5</w:t>
      </w:r>
      <w:r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字符类型是可以进行运算的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相当于一个整数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因为它都对应有</w:t>
      </w:r>
      <w:proofErr w:type="spellStart"/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unicode</w:t>
      </w:r>
      <w:proofErr w:type="spellEnd"/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码</w:t>
      </w:r>
    </w:p>
    <w:p w:rsidR="00EA71AF" w:rsidRPr="00E70AB8" w:rsidRDefault="00EA71AF" w:rsidP="00EA71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package 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c1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byte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'a'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 xml:space="preserve">10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+ c1)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//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相当于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10 + 97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等于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107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}</w:t>
      </w:r>
    </w:p>
    <w:p w:rsidR="00FF019C" w:rsidRPr="00E70AB8" w:rsidRDefault="00FF019C" w:rsidP="00B01308">
      <w:pPr>
        <w:rPr>
          <w:sz w:val="24"/>
          <w:szCs w:val="24"/>
          <w:lang w:val="en-US"/>
        </w:rPr>
      </w:pPr>
    </w:p>
    <w:p w:rsidR="00AE2984" w:rsidRPr="00E70AB8" w:rsidRDefault="003A7665" w:rsidP="00B01308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字符类型的本质：</w:t>
      </w:r>
    </w:p>
    <w:p w:rsidR="00286C44" w:rsidRPr="00E70AB8" w:rsidRDefault="00286C44" w:rsidP="00CD70AA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1</w:t>
      </w:r>
      <w:r w:rsidR="00C979F2"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sz w:val="24"/>
          <w:szCs w:val="24"/>
          <w:lang w:val="en-US"/>
        </w:rPr>
        <w:t>字符型存储到计算机中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需要将字符对应的码值</w:t>
      </w:r>
      <w:r w:rsidRPr="00E70AB8">
        <w:rPr>
          <w:sz w:val="24"/>
          <w:szCs w:val="24"/>
          <w:lang w:val="en-US"/>
        </w:rPr>
        <w:t>(</w:t>
      </w:r>
      <w:r w:rsidRPr="00E70AB8">
        <w:rPr>
          <w:sz w:val="24"/>
          <w:szCs w:val="24"/>
          <w:lang w:val="en-US"/>
        </w:rPr>
        <w:t>整数</w:t>
      </w:r>
      <w:r w:rsidRPr="00E70AB8">
        <w:rPr>
          <w:sz w:val="24"/>
          <w:szCs w:val="24"/>
          <w:lang w:val="en-US"/>
        </w:rPr>
        <w:t>)</w:t>
      </w:r>
      <w:r w:rsidRPr="00E70AB8">
        <w:rPr>
          <w:sz w:val="24"/>
          <w:szCs w:val="24"/>
          <w:lang w:val="en-US"/>
        </w:rPr>
        <w:t>找出来存储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读取</w:t>
      </w:r>
    </w:p>
    <w:p w:rsidR="00286C44" w:rsidRPr="00E70AB8" w:rsidRDefault="00286C44" w:rsidP="00CD70AA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2</w:t>
      </w:r>
      <w:r w:rsidR="00C979F2"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sz w:val="24"/>
          <w:szCs w:val="24"/>
          <w:lang w:val="en-US"/>
        </w:rPr>
        <w:t>字符和码值的对应关系是通过字符编码表决定的</w:t>
      </w:r>
      <w:r w:rsidRPr="00E70AB8">
        <w:rPr>
          <w:sz w:val="24"/>
          <w:szCs w:val="24"/>
          <w:lang w:val="en-US"/>
        </w:rPr>
        <w:t>(</w:t>
      </w:r>
      <w:r w:rsidRPr="00E70AB8">
        <w:rPr>
          <w:sz w:val="24"/>
          <w:szCs w:val="24"/>
          <w:lang w:val="en-US"/>
        </w:rPr>
        <w:t>规定好的</w:t>
      </w:r>
      <w:r w:rsidRPr="00E70AB8">
        <w:rPr>
          <w:sz w:val="24"/>
          <w:szCs w:val="24"/>
          <w:lang w:val="en-US"/>
        </w:rPr>
        <w:t>)</w:t>
      </w:r>
    </w:p>
    <w:p w:rsidR="003A7665" w:rsidRPr="00E70AB8" w:rsidRDefault="00286C44" w:rsidP="00B01308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3</w:t>
      </w:r>
      <w:r w:rsidR="00C979F2"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sz w:val="24"/>
          <w:szCs w:val="24"/>
          <w:lang w:val="en-US"/>
        </w:rPr>
        <w:t>go</w:t>
      </w:r>
      <w:r w:rsidRPr="00E70AB8">
        <w:rPr>
          <w:sz w:val="24"/>
          <w:szCs w:val="24"/>
          <w:lang w:val="en-US"/>
        </w:rPr>
        <w:t>语言的编码都统一成</w:t>
      </w:r>
      <w:r w:rsidRPr="00E70AB8">
        <w:rPr>
          <w:sz w:val="24"/>
          <w:szCs w:val="24"/>
          <w:lang w:val="en-US"/>
        </w:rPr>
        <w:t>UTF-8,</w:t>
      </w:r>
      <w:r w:rsidRPr="00E70AB8">
        <w:rPr>
          <w:sz w:val="24"/>
          <w:szCs w:val="24"/>
          <w:lang w:val="en-US"/>
        </w:rPr>
        <w:t>非常方便</w:t>
      </w:r>
      <w:r w:rsidRPr="00E70AB8">
        <w:rPr>
          <w:sz w:val="24"/>
          <w:szCs w:val="24"/>
          <w:lang w:val="en-US"/>
        </w:rPr>
        <w:t> </w:t>
      </w:r>
    </w:p>
    <w:p w:rsidR="002D7ECF" w:rsidRPr="00E70AB8" w:rsidRDefault="002D7ECF" w:rsidP="005A1ED7">
      <w:pPr>
        <w:pStyle w:val="3"/>
        <w:rPr>
          <w:sz w:val="24"/>
          <w:lang w:val="en-US"/>
        </w:rPr>
      </w:pPr>
      <w:bookmarkStart w:id="7" w:name="_Toc152965073"/>
      <w:r w:rsidRPr="00E70AB8">
        <w:rPr>
          <w:rFonts w:hint="eastAsia"/>
          <w:sz w:val="24"/>
          <w:lang w:val="en-US"/>
        </w:rPr>
        <w:lastRenderedPageBreak/>
        <w:t>1</w:t>
      </w:r>
      <w:r w:rsidRPr="00E70AB8">
        <w:rPr>
          <w:sz w:val="24"/>
          <w:lang w:val="en-US"/>
        </w:rPr>
        <w:t xml:space="preserve">.2.4 </w:t>
      </w:r>
      <w:r w:rsidRPr="00E70AB8">
        <w:rPr>
          <w:rFonts w:hint="eastAsia"/>
          <w:sz w:val="24"/>
          <w:lang w:val="en-US"/>
        </w:rPr>
        <w:t>布尔类型</w:t>
      </w:r>
      <w:bookmarkEnd w:id="7"/>
    </w:p>
    <w:p w:rsidR="00DA275D" w:rsidRPr="00E70AB8" w:rsidRDefault="00DA275D" w:rsidP="00BB4E84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基本介绍</w:t>
      </w:r>
      <w:r w:rsidRPr="00E70AB8">
        <w:rPr>
          <w:sz w:val="24"/>
          <w:szCs w:val="24"/>
          <w:lang w:val="en-US"/>
        </w:rPr>
        <w:t>:</w:t>
      </w:r>
    </w:p>
    <w:p w:rsidR="00DA275D" w:rsidRPr="00E70AB8" w:rsidRDefault="00DA275D" w:rsidP="00BB4E84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1).</w:t>
      </w:r>
      <w:r w:rsidRPr="00E70AB8">
        <w:rPr>
          <w:sz w:val="24"/>
          <w:szCs w:val="24"/>
          <w:lang w:val="en-US"/>
        </w:rPr>
        <w:t>布尔类型也叫</w:t>
      </w:r>
      <w:r w:rsidRPr="00E70AB8">
        <w:rPr>
          <w:sz w:val="24"/>
          <w:szCs w:val="24"/>
          <w:lang w:val="en-US"/>
        </w:rPr>
        <w:t>bool</w:t>
      </w:r>
      <w:r w:rsidRPr="00E70AB8">
        <w:rPr>
          <w:sz w:val="24"/>
          <w:szCs w:val="24"/>
          <w:lang w:val="en-US"/>
        </w:rPr>
        <w:t>类型</w:t>
      </w:r>
      <w:r w:rsidRPr="00E70AB8">
        <w:rPr>
          <w:sz w:val="24"/>
          <w:szCs w:val="24"/>
          <w:lang w:val="en-US"/>
        </w:rPr>
        <w:t>,bool</w:t>
      </w:r>
      <w:r w:rsidRPr="00E70AB8">
        <w:rPr>
          <w:sz w:val="24"/>
          <w:szCs w:val="24"/>
          <w:lang w:val="en-US"/>
        </w:rPr>
        <w:t>类型只允许取值</w:t>
      </w:r>
      <w:r w:rsidRPr="00E70AB8">
        <w:rPr>
          <w:sz w:val="24"/>
          <w:szCs w:val="24"/>
          <w:lang w:val="en-US"/>
        </w:rPr>
        <w:t>true</w:t>
      </w:r>
      <w:r w:rsidRPr="00E70AB8">
        <w:rPr>
          <w:sz w:val="24"/>
          <w:szCs w:val="24"/>
          <w:lang w:val="en-US"/>
        </w:rPr>
        <w:t>和</w:t>
      </w:r>
      <w:r w:rsidRPr="00E70AB8">
        <w:rPr>
          <w:sz w:val="24"/>
          <w:szCs w:val="24"/>
          <w:lang w:val="en-US"/>
        </w:rPr>
        <w:t>false</w:t>
      </w:r>
    </w:p>
    <w:p w:rsidR="00DA275D" w:rsidRPr="00E70AB8" w:rsidRDefault="00DA275D" w:rsidP="00BB4E84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2).bool</w:t>
      </w:r>
      <w:r w:rsidRPr="00E70AB8">
        <w:rPr>
          <w:sz w:val="24"/>
          <w:szCs w:val="24"/>
          <w:lang w:val="en-US"/>
        </w:rPr>
        <w:t>类型占一个字节</w:t>
      </w:r>
    </w:p>
    <w:p w:rsidR="00DA275D" w:rsidRPr="00E70AB8" w:rsidRDefault="00DA275D" w:rsidP="00BB4E84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3).bool</w:t>
      </w:r>
      <w:r w:rsidRPr="00E70AB8">
        <w:rPr>
          <w:sz w:val="24"/>
          <w:szCs w:val="24"/>
          <w:lang w:val="en-US"/>
        </w:rPr>
        <w:t>类型适用于</w:t>
      </w:r>
      <w:r w:rsidRPr="00E70AB8">
        <w:rPr>
          <w:color w:val="FF0000"/>
          <w:sz w:val="24"/>
          <w:szCs w:val="24"/>
          <w:lang w:val="en-US"/>
        </w:rPr>
        <w:t>逻辑运算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一般用于程序流程控制</w:t>
      </w:r>
    </w:p>
    <w:p w:rsidR="00DA275D" w:rsidRPr="00E70AB8" w:rsidRDefault="00DA275D" w:rsidP="00BB4E84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        if</w:t>
      </w:r>
      <w:r w:rsidRPr="00E70AB8">
        <w:rPr>
          <w:sz w:val="24"/>
          <w:szCs w:val="24"/>
          <w:lang w:val="en-US"/>
        </w:rPr>
        <w:t>条件控制语句</w:t>
      </w:r>
    </w:p>
    <w:p w:rsidR="00DA275D" w:rsidRPr="00E70AB8" w:rsidRDefault="00DA275D" w:rsidP="00BB4E84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        for</w:t>
      </w:r>
      <w:r w:rsidRPr="00E70AB8">
        <w:rPr>
          <w:sz w:val="24"/>
          <w:szCs w:val="24"/>
          <w:lang w:val="en-US"/>
        </w:rPr>
        <w:t>循环控制语句</w:t>
      </w:r>
    </w:p>
    <w:p w:rsidR="00BA40EB" w:rsidRPr="00E70AB8" w:rsidRDefault="00BA40EB" w:rsidP="00BA40EB">
      <w:pPr>
        <w:rPr>
          <w:sz w:val="24"/>
          <w:szCs w:val="24"/>
          <w:lang w:val="en-US"/>
        </w:rPr>
      </w:pPr>
    </w:p>
    <w:p w:rsidR="00466D63" w:rsidRPr="00E70AB8" w:rsidRDefault="00466D63" w:rsidP="00466D63">
      <w:pPr>
        <w:pStyle w:val="3"/>
        <w:rPr>
          <w:sz w:val="24"/>
          <w:lang w:val="en-US"/>
        </w:rPr>
      </w:pPr>
      <w:bookmarkStart w:id="8" w:name="_Toc152965074"/>
      <w:r w:rsidRPr="00E70AB8">
        <w:rPr>
          <w:rFonts w:hint="eastAsia"/>
          <w:sz w:val="24"/>
          <w:lang w:val="en-US"/>
        </w:rPr>
        <w:t>1</w:t>
      </w:r>
      <w:r w:rsidRPr="00E70AB8">
        <w:rPr>
          <w:sz w:val="24"/>
          <w:lang w:val="en-US"/>
        </w:rPr>
        <w:t xml:space="preserve">.2.5 </w:t>
      </w:r>
      <w:r w:rsidRPr="00E70AB8">
        <w:rPr>
          <w:rFonts w:hint="eastAsia"/>
          <w:sz w:val="24"/>
          <w:lang w:val="en-US"/>
        </w:rPr>
        <w:t>字符串类型</w:t>
      </w:r>
      <w:bookmarkEnd w:id="8"/>
    </w:p>
    <w:p w:rsidR="00EF5F11" w:rsidRPr="00E70AB8" w:rsidRDefault="00EF5F11" w:rsidP="00DA1A33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字符串就是一串固定长度的字符连接起来组成的字符序列</w:t>
      </w:r>
      <w:r w:rsidRPr="00E70AB8">
        <w:rPr>
          <w:sz w:val="24"/>
          <w:szCs w:val="24"/>
          <w:lang w:val="en-US"/>
        </w:rPr>
        <w:t>.</w:t>
      </w:r>
    </w:p>
    <w:p w:rsidR="00EF5F11" w:rsidRPr="00E70AB8" w:rsidRDefault="00EF5F11" w:rsidP="00DA1A33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go</w:t>
      </w:r>
      <w:r w:rsidRPr="00E70AB8">
        <w:rPr>
          <w:sz w:val="24"/>
          <w:szCs w:val="24"/>
          <w:lang w:val="en-US"/>
        </w:rPr>
        <w:t>的字符串是由单个字符连接起来的</w:t>
      </w:r>
    </w:p>
    <w:p w:rsidR="00EF5F11" w:rsidRPr="00E70AB8" w:rsidRDefault="00EF5F11" w:rsidP="00DA1A33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go</w:t>
      </w:r>
      <w:r w:rsidRPr="00E70AB8">
        <w:rPr>
          <w:sz w:val="24"/>
          <w:szCs w:val="24"/>
          <w:lang w:val="en-US"/>
        </w:rPr>
        <w:t>的字符串的字节使用</w:t>
      </w:r>
      <w:r w:rsidRPr="00E70AB8">
        <w:rPr>
          <w:sz w:val="24"/>
          <w:szCs w:val="24"/>
          <w:lang w:val="en-US"/>
        </w:rPr>
        <w:t>UTF-8</w:t>
      </w:r>
      <w:r w:rsidRPr="00E70AB8">
        <w:rPr>
          <w:sz w:val="24"/>
          <w:szCs w:val="24"/>
          <w:lang w:val="en-US"/>
        </w:rPr>
        <w:t>编码标识</w:t>
      </w:r>
      <w:r w:rsidRPr="00E70AB8">
        <w:rPr>
          <w:sz w:val="24"/>
          <w:szCs w:val="24"/>
          <w:lang w:val="en-US"/>
        </w:rPr>
        <w:t>Unicode</w:t>
      </w:r>
      <w:r w:rsidRPr="00E70AB8">
        <w:rPr>
          <w:sz w:val="24"/>
          <w:szCs w:val="24"/>
          <w:lang w:val="en-US"/>
        </w:rPr>
        <w:t>文本</w:t>
      </w:r>
    </w:p>
    <w:p w:rsidR="00466D63" w:rsidRPr="00E70AB8" w:rsidRDefault="00466D63" w:rsidP="00466D63">
      <w:pPr>
        <w:rPr>
          <w:sz w:val="24"/>
          <w:szCs w:val="24"/>
          <w:lang w:val="en-US"/>
        </w:rPr>
      </w:pPr>
    </w:p>
    <w:p w:rsidR="00014967" w:rsidRPr="00E70AB8" w:rsidRDefault="00014967" w:rsidP="00DA1A33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注意事项和使用细节</w:t>
      </w:r>
      <w:r w:rsidR="00594A24" w:rsidRPr="00E70AB8">
        <w:rPr>
          <w:rFonts w:hint="eastAsia"/>
          <w:sz w:val="24"/>
          <w:szCs w:val="24"/>
          <w:lang w:val="en-US"/>
        </w:rPr>
        <w:t>：</w:t>
      </w:r>
    </w:p>
    <w:p w:rsidR="00014967" w:rsidRPr="00E70AB8" w:rsidRDefault="00014967" w:rsidP="00DA1A33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1</w:t>
      </w:r>
      <w:r w:rsidR="001C1A9B"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sz w:val="24"/>
          <w:szCs w:val="24"/>
          <w:lang w:val="en-US"/>
        </w:rPr>
        <w:t> go</w:t>
      </w:r>
      <w:r w:rsidRPr="00E70AB8">
        <w:rPr>
          <w:sz w:val="24"/>
          <w:szCs w:val="24"/>
          <w:lang w:val="en-US"/>
        </w:rPr>
        <w:t>的字符串的字节使用</w:t>
      </w:r>
      <w:r w:rsidRPr="00E70AB8">
        <w:rPr>
          <w:sz w:val="24"/>
          <w:szCs w:val="24"/>
          <w:lang w:val="en-US"/>
        </w:rPr>
        <w:t>UTF-8</w:t>
      </w:r>
      <w:r w:rsidRPr="00E70AB8">
        <w:rPr>
          <w:sz w:val="24"/>
          <w:szCs w:val="24"/>
          <w:lang w:val="en-US"/>
        </w:rPr>
        <w:t>编码标识</w:t>
      </w:r>
      <w:r w:rsidRPr="00E70AB8">
        <w:rPr>
          <w:sz w:val="24"/>
          <w:szCs w:val="24"/>
          <w:lang w:val="en-US"/>
        </w:rPr>
        <w:t>Unicode</w:t>
      </w:r>
      <w:r w:rsidRPr="00E70AB8">
        <w:rPr>
          <w:sz w:val="24"/>
          <w:szCs w:val="24"/>
          <w:lang w:val="en-US"/>
        </w:rPr>
        <w:t>文本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这样</w:t>
      </w:r>
      <w:r w:rsidRPr="00E70AB8">
        <w:rPr>
          <w:sz w:val="24"/>
          <w:szCs w:val="24"/>
          <w:lang w:val="en-US"/>
        </w:rPr>
        <w:t>go</w:t>
      </w:r>
      <w:r w:rsidRPr="00E70AB8">
        <w:rPr>
          <w:sz w:val="24"/>
          <w:szCs w:val="24"/>
          <w:lang w:val="en-US"/>
        </w:rPr>
        <w:t>统一使用</w:t>
      </w:r>
      <w:r w:rsidRPr="00E70AB8">
        <w:rPr>
          <w:sz w:val="24"/>
          <w:szCs w:val="24"/>
          <w:lang w:val="en-US"/>
        </w:rPr>
        <w:t>UTF-8</w:t>
      </w:r>
      <w:r w:rsidRPr="00E70AB8">
        <w:rPr>
          <w:sz w:val="24"/>
          <w:szCs w:val="24"/>
          <w:lang w:val="en-US"/>
        </w:rPr>
        <w:t>编码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乱码问题不会再困扰程序员了</w:t>
      </w:r>
    </w:p>
    <w:p w:rsidR="00014967" w:rsidRPr="00E70AB8" w:rsidRDefault="00014967" w:rsidP="00DA1A33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2</w:t>
      </w:r>
      <w:r w:rsidR="001C1A9B"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sz w:val="24"/>
          <w:szCs w:val="24"/>
          <w:lang w:val="en-US"/>
        </w:rPr>
        <w:t>字符串一旦赋值了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字符串就不能修改了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在</w:t>
      </w:r>
      <w:r w:rsidRPr="00E70AB8">
        <w:rPr>
          <w:sz w:val="24"/>
          <w:szCs w:val="24"/>
          <w:lang w:val="en-US"/>
        </w:rPr>
        <w:t>go</w:t>
      </w:r>
      <w:r w:rsidRPr="00E70AB8">
        <w:rPr>
          <w:sz w:val="24"/>
          <w:szCs w:val="24"/>
          <w:lang w:val="en-US"/>
        </w:rPr>
        <w:t>语言中字符串是不可变的</w:t>
      </w:r>
    </w:p>
    <w:p w:rsidR="00FF5D38" w:rsidRPr="00E70AB8" w:rsidRDefault="00FF5D38" w:rsidP="00FF5D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package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proofErr w:type="gram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main(</w:t>
      </w:r>
      <w:proofErr w:type="gram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str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 string =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"hello"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str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[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0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] =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'y'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// cannot assign to 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str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[0] (value of type byte)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fmt.Println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str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>}</w:t>
      </w:r>
    </w:p>
    <w:p w:rsidR="004646E2" w:rsidRPr="00E70AB8" w:rsidRDefault="004646E2" w:rsidP="004646E2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3</w:t>
      </w:r>
      <w:r w:rsidR="001C1A9B"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）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字符串的两种表示方式</w:t>
      </w:r>
    </w:p>
    <w:p w:rsidR="00593E46" w:rsidRPr="00E70AB8" w:rsidRDefault="00BC4302" w:rsidP="00593E46">
      <w:pPr>
        <w:spacing w:after="0" w:line="390" w:lineRule="atLeast"/>
        <w:ind w:firstLine="720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(1).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双引号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会识别转义字符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        </w:t>
      </w:r>
    </w:p>
    <w:p w:rsidR="00BC4302" w:rsidRPr="00E70AB8" w:rsidRDefault="00BC4302" w:rsidP="00593E46">
      <w:pPr>
        <w:spacing w:after="0" w:line="390" w:lineRule="atLeast"/>
        <w:ind w:firstLine="720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(2).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反引号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以字符串的原生形式输出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包括换行和特殊字符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可以实现防止攻击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输出源代码等效果</w:t>
      </w:r>
    </w:p>
    <w:p w:rsidR="00A47EB2" w:rsidRPr="00E70AB8" w:rsidRDefault="00A47EB2" w:rsidP="00A47E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package 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//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反引号表示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str1 :=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`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lastRenderedPageBreak/>
        <w:t>package main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>import 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 xml:space="preserve">   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 xml:space="preserve">   "unsafe"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>)`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(str1)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/*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package main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import (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        "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        "unsafe"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)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*/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}</w:t>
      </w:r>
    </w:p>
    <w:p w:rsidR="00E41E48" w:rsidRPr="00E70AB8" w:rsidRDefault="00E41E48" w:rsidP="00FA5573">
      <w:pPr>
        <w:pStyle w:val="afc"/>
        <w:numPr>
          <w:ilvl w:val="0"/>
          <w:numId w:val="13"/>
        </w:numPr>
        <w:spacing w:after="0" w:line="390" w:lineRule="atLeast"/>
        <w:ind w:firstLineChars="0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 w:hint="eastAsia"/>
          <w:color w:val="4F4F4F"/>
          <w:sz w:val="24"/>
          <w:szCs w:val="24"/>
          <w:lang w:val="en-US"/>
        </w:rPr>
        <w:t>字符串拼接</w:t>
      </w:r>
    </w:p>
    <w:p w:rsidR="00E41E48" w:rsidRPr="00E70AB8" w:rsidRDefault="009060B2" w:rsidP="007864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package 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proofErr w:type="gramStart"/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proofErr w:type="gram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str1 :=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"hello"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+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"world"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+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  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"test1"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+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"test2"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+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  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"test3"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(str1)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>}</w:t>
      </w:r>
    </w:p>
    <w:p w:rsidR="001E3C80" w:rsidRPr="00E70AB8" w:rsidRDefault="007864AB" w:rsidP="00466D63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字符串拼使用</w:t>
      </w:r>
      <w:r w:rsidRPr="00E70AB8">
        <w:rPr>
          <w:rFonts w:hint="eastAsia"/>
          <w:sz w:val="24"/>
          <w:szCs w:val="24"/>
          <w:lang w:val="en-US"/>
        </w:rPr>
        <w:t xml:space="preserve"> </w:t>
      </w:r>
      <w:r w:rsidRPr="00E70AB8">
        <w:rPr>
          <w:sz w:val="24"/>
          <w:szCs w:val="24"/>
          <w:lang w:val="en-US"/>
        </w:rPr>
        <w:t xml:space="preserve">+ </w:t>
      </w:r>
      <w:r w:rsidRPr="00E70AB8">
        <w:rPr>
          <w:rFonts w:hint="eastAsia"/>
          <w:sz w:val="24"/>
          <w:szCs w:val="24"/>
          <w:lang w:val="en-US"/>
        </w:rPr>
        <w:t>号，必须留在上一行</w:t>
      </w:r>
    </w:p>
    <w:p w:rsidR="00624346" w:rsidRPr="00E70AB8" w:rsidRDefault="00624346" w:rsidP="00466D63">
      <w:pPr>
        <w:rPr>
          <w:sz w:val="24"/>
          <w:szCs w:val="24"/>
          <w:lang w:val="en-US"/>
        </w:rPr>
      </w:pPr>
    </w:p>
    <w:p w:rsidR="00624346" w:rsidRPr="00E70AB8" w:rsidRDefault="004141FF" w:rsidP="00A60BAF">
      <w:pPr>
        <w:pStyle w:val="2"/>
        <w:rPr>
          <w:sz w:val="24"/>
          <w:szCs w:val="24"/>
          <w:lang w:val="en-US"/>
        </w:rPr>
      </w:pPr>
      <w:bookmarkStart w:id="9" w:name="_Toc152965075"/>
      <w:r w:rsidRPr="00E70AB8">
        <w:rPr>
          <w:sz w:val="24"/>
          <w:szCs w:val="24"/>
          <w:lang w:val="en-US"/>
        </w:rPr>
        <w:t xml:space="preserve">1.3 </w:t>
      </w:r>
      <w:r w:rsidRPr="00E70AB8">
        <w:rPr>
          <w:rFonts w:hint="eastAsia"/>
          <w:sz w:val="24"/>
          <w:szCs w:val="24"/>
          <w:lang w:val="en-US"/>
        </w:rPr>
        <w:t>基本数据类型的默认值以及转换</w:t>
      </w:r>
      <w:bookmarkEnd w:id="9"/>
    </w:p>
    <w:p w:rsidR="004003A0" w:rsidRPr="00E70AB8" w:rsidRDefault="004003A0" w:rsidP="002445CE">
      <w:pPr>
        <w:pStyle w:val="3"/>
        <w:rPr>
          <w:sz w:val="24"/>
          <w:lang w:val="en-US"/>
        </w:rPr>
      </w:pPr>
      <w:bookmarkStart w:id="10" w:name="_Toc152965076"/>
      <w:r w:rsidRPr="00E70AB8">
        <w:rPr>
          <w:rFonts w:hint="eastAsia"/>
          <w:sz w:val="24"/>
          <w:lang w:val="en-US"/>
        </w:rPr>
        <w:t>1</w:t>
      </w:r>
      <w:r w:rsidRPr="00E70AB8">
        <w:rPr>
          <w:sz w:val="24"/>
          <w:lang w:val="en-US"/>
        </w:rPr>
        <w:t xml:space="preserve">.3.1 </w:t>
      </w:r>
      <w:r w:rsidRPr="00E70AB8">
        <w:rPr>
          <w:rFonts w:hint="eastAsia"/>
          <w:sz w:val="24"/>
          <w:lang w:val="en-US"/>
        </w:rPr>
        <w:t>基本数据类型默认值</w:t>
      </w:r>
      <w:bookmarkEnd w:id="10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7B3B91" w:rsidRPr="00E70AB8" w:rsidTr="007B3B91">
        <w:tc>
          <w:tcPr>
            <w:tcW w:w="4508" w:type="dxa"/>
          </w:tcPr>
          <w:p w:rsidR="007B3B91" w:rsidRPr="00E70AB8" w:rsidRDefault="007B3B91" w:rsidP="00466D63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数据类型</w:t>
            </w:r>
          </w:p>
        </w:tc>
        <w:tc>
          <w:tcPr>
            <w:tcW w:w="4509" w:type="dxa"/>
          </w:tcPr>
          <w:p w:rsidR="007B3B91" w:rsidRPr="00E70AB8" w:rsidRDefault="007B3B91" w:rsidP="00466D63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默认值</w:t>
            </w:r>
          </w:p>
        </w:tc>
      </w:tr>
      <w:tr w:rsidR="007B3B91" w:rsidRPr="00E70AB8" w:rsidTr="007B3B91">
        <w:tc>
          <w:tcPr>
            <w:tcW w:w="4508" w:type="dxa"/>
          </w:tcPr>
          <w:p w:rsidR="007B3B91" w:rsidRPr="00E70AB8" w:rsidRDefault="007B3B91" w:rsidP="00466D63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整形</w:t>
            </w:r>
          </w:p>
        </w:tc>
        <w:tc>
          <w:tcPr>
            <w:tcW w:w="4509" w:type="dxa"/>
          </w:tcPr>
          <w:p w:rsidR="007B3B91" w:rsidRPr="00E70AB8" w:rsidRDefault="007B3B91" w:rsidP="00466D63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0</w:t>
            </w:r>
          </w:p>
        </w:tc>
      </w:tr>
      <w:tr w:rsidR="007B3B91" w:rsidRPr="00E70AB8" w:rsidTr="007B3B91">
        <w:tc>
          <w:tcPr>
            <w:tcW w:w="4508" w:type="dxa"/>
          </w:tcPr>
          <w:p w:rsidR="007B3B91" w:rsidRPr="00E70AB8" w:rsidRDefault="007B3B91" w:rsidP="00466D63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浮点型</w:t>
            </w:r>
          </w:p>
        </w:tc>
        <w:tc>
          <w:tcPr>
            <w:tcW w:w="4509" w:type="dxa"/>
          </w:tcPr>
          <w:p w:rsidR="007B3B91" w:rsidRPr="00E70AB8" w:rsidRDefault="007B3B91" w:rsidP="00466D63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0</w:t>
            </w:r>
          </w:p>
        </w:tc>
      </w:tr>
      <w:tr w:rsidR="007B3B91" w:rsidRPr="00E70AB8" w:rsidTr="007B3B91">
        <w:tc>
          <w:tcPr>
            <w:tcW w:w="4508" w:type="dxa"/>
          </w:tcPr>
          <w:p w:rsidR="007B3B91" w:rsidRPr="00E70AB8" w:rsidRDefault="007B3B91" w:rsidP="00466D63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字符串</w:t>
            </w:r>
          </w:p>
        </w:tc>
        <w:tc>
          <w:tcPr>
            <w:tcW w:w="4509" w:type="dxa"/>
          </w:tcPr>
          <w:p w:rsidR="007B3B91" w:rsidRPr="00E70AB8" w:rsidRDefault="007B3B91" w:rsidP="00466D63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sz w:val="24"/>
                <w:szCs w:val="24"/>
                <w:lang w:val="en-US"/>
              </w:rPr>
              <w:t>“”</w:t>
            </w:r>
          </w:p>
        </w:tc>
      </w:tr>
      <w:tr w:rsidR="007B3B91" w:rsidRPr="00E70AB8" w:rsidTr="007B3B91">
        <w:tc>
          <w:tcPr>
            <w:tcW w:w="4508" w:type="dxa"/>
          </w:tcPr>
          <w:p w:rsidR="007B3B91" w:rsidRPr="00E70AB8" w:rsidRDefault="007B3B91" w:rsidP="00466D63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布尔类型</w:t>
            </w:r>
          </w:p>
        </w:tc>
        <w:tc>
          <w:tcPr>
            <w:tcW w:w="4509" w:type="dxa"/>
          </w:tcPr>
          <w:p w:rsidR="007B3B91" w:rsidRPr="00E70AB8" w:rsidRDefault="007B3B91" w:rsidP="00466D63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f</w:t>
            </w:r>
            <w:r w:rsidRPr="00E70AB8">
              <w:rPr>
                <w:sz w:val="24"/>
                <w:szCs w:val="24"/>
                <w:lang w:val="en-US"/>
              </w:rPr>
              <w:t>alse</w:t>
            </w:r>
          </w:p>
        </w:tc>
      </w:tr>
    </w:tbl>
    <w:p w:rsidR="004141FF" w:rsidRPr="00E70AB8" w:rsidRDefault="004141FF" w:rsidP="00466D63">
      <w:pPr>
        <w:rPr>
          <w:sz w:val="24"/>
          <w:szCs w:val="24"/>
          <w:lang w:val="en-US"/>
        </w:rPr>
      </w:pPr>
    </w:p>
    <w:p w:rsidR="004003A0" w:rsidRPr="00E70AB8" w:rsidRDefault="00DA7A70" w:rsidP="00DA7A70">
      <w:pPr>
        <w:pStyle w:val="3"/>
        <w:rPr>
          <w:sz w:val="24"/>
          <w:lang w:val="en-US"/>
        </w:rPr>
      </w:pPr>
      <w:bookmarkStart w:id="11" w:name="_Toc152965077"/>
      <w:r w:rsidRPr="00E70AB8">
        <w:rPr>
          <w:rFonts w:hint="eastAsia"/>
          <w:sz w:val="24"/>
          <w:lang w:val="en-US"/>
        </w:rPr>
        <w:t>1</w:t>
      </w:r>
      <w:r w:rsidRPr="00E70AB8">
        <w:rPr>
          <w:sz w:val="24"/>
          <w:lang w:val="en-US"/>
        </w:rPr>
        <w:t xml:space="preserve">.3.2 </w:t>
      </w:r>
      <w:r w:rsidRPr="00E70AB8">
        <w:rPr>
          <w:rFonts w:hint="eastAsia"/>
          <w:sz w:val="24"/>
          <w:lang w:val="en-US"/>
        </w:rPr>
        <w:t>类型转换</w:t>
      </w:r>
      <w:bookmarkEnd w:id="11"/>
    </w:p>
    <w:p w:rsidR="00DA7A70" w:rsidRPr="00E70AB8" w:rsidRDefault="00DA7A70" w:rsidP="00DA7A70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go</w:t>
      </w:r>
      <w:r w:rsidRPr="00E70AB8">
        <w:rPr>
          <w:sz w:val="24"/>
          <w:szCs w:val="24"/>
          <w:lang w:val="en-US"/>
        </w:rPr>
        <w:t>语言和</w:t>
      </w:r>
      <w:r w:rsidRPr="00E70AB8">
        <w:rPr>
          <w:sz w:val="24"/>
          <w:szCs w:val="24"/>
          <w:lang w:val="en-US"/>
        </w:rPr>
        <w:t>java/c</w:t>
      </w:r>
      <w:r w:rsidRPr="00E70AB8">
        <w:rPr>
          <w:sz w:val="24"/>
          <w:szCs w:val="24"/>
          <w:lang w:val="en-US"/>
        </w:rPr>
        <w:t>不同</w:t>
      </w:r>
      <w:r w:rsidRPr="00E70AB8">
        <w:rPr>
          <w:sz w:val="24"/>
          <w:szCs w:val="24"/>
          <w:lang w:val="en-US"/>
        </w:rPr>
        <w:t>,go</w:t>
      </w:r>
      <w:r w:rsidRPr="00E70AB8">
        <w:rPr>
          <w:sz w:val="24"/>
          <w:szCs w:val="24"/>
          <w:lang w:val="en-US"/>
        </w:rPr>
        <w:t>在不同类型的变量之间赋值时需要</w:t>
      </w:r>
      <w:r w:rsidRPr="00E70AB8">
        <w:rPr>
          <w:color w:val="FF0000"/>
          <w:sz w:val="24"/>
          <w:szCs w:val="24"/>
          <w:lang w:val="en-US"/>
        </w:rPr>
        <w:t>显式转换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也就是说</w:t>
      </w:r>
      <w:r w:rsidRPr="00E70AB8">
        <w:rPr>
          <w:sz w:val="24"/>
          <w:szCs w:val="24"/>
          <w:lang w:val="en-US"/>
        </w:rPr>
        <w:t>go</w:t>
      </w:r>
      <w:r w:rsidRPr="00E70AB8">
        <w:rPr>
          <w:sz w:val="24"/>
          <w:szCs w:val="24"/>
          <w:lang w:val="en-US"/>
        </w:rPr>
        <w:t>中数据类型</w:t>
      </w:r>
      <w:r w:rsidRPr="00E70AB8">
        <w:rPr>
          <w:color w:val="FF0000"/>
          <w:sz w:val="24"/>
          <w:szCs w:val="24"/>
          <w:lang w:val="en-US"/>
        </w:rPr>
        <w:t>不能自动转换</w:t>
      </w:r>
    </w:p>
    <w:p w:rsidR="00B27CEE" w:rsidRPr="00E70AB8" w:rsidRDefault="00B27CEE" w:rsidP="00B27CEE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1</w:t>
      </w:r>
      <w:r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rFonts w:hint="eastAsia"/>
          <w:sz w:val="24"/>
          <w:szCs w:val="24"/>
          <w:lang w:val="en-US"/>
        </w:rPr>
        <w:t xml:space="preserve"> </w:t>
      </w:r>
      <w:r w:rsidRPr="00E70AB8">
        <w:rPr>
          <w:rFonts w:hint="eastAsia"/>
          <w:sz w:val="24"/>
          <w:szCs w:val="24"/>
          <w:lang w:val="en-US"/>
        </w:rPr>
        <w:t>基本语法</w:t>
      </w:r>
    </w:p>
    <w:p w:rsidR="00AA4C51" w:rsidRPr="00E70AB8" w:rsidRDefault="00AA4C51" w:rsidP="00AA4C51">
      <w:pPr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表达式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 xml:space="preserve">T(v)  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将值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v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转换为类型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T</w:t>
      </w:r>
    </w:p>
    <w:p w:rsidR="00AA4C51" w:rsidRPr="00E70AB8" w:rsidRDefault="00AA4C51" w:rsidP="00AA4C51">
      <w:pPr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lastRenderedPageBreak/>
        <w:t>T: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数据类型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比如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:int32,int64,float32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等等</w:t>
      </w:r>
    </w:p>
    <w:p w:rsidR="00AA4C51" w:rsidRPr="00E70AB8" w:rsidRDefault="00AA4C51" w:rsidP="00AA4C51">
      <w:pPr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v: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需要转换的变量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 </w:t>
      </w:r>
    </w:p>
    <w:p w:rsidR="00534FD6" w:rsidRPr="00E70AB8" w:rsidRDefault="00534FD6" w:rsidP="00534F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package 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int32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10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f1 </w:t>
      </w:r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float32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float32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n2 </w:t>
      </w:r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int8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int8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n3 </w:t>
      </w:r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int64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int64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=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%v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, f1=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%v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, n2=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%v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, n3=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%v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f1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n2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n3)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>}</w:t>
      </w:r>
    </w:p>
    <w:p w:rsidR="00B27CEE" w:rsidRPr="00E70AB8" w:rsidRDefault="00B27CEE" w:rsidP="00B27CEE">
      <w:pPr>
        <w:rPr>
          <w:sz w:val="24"/>
          <w:szCs w:val="24"/>
          <w:lang w:val="en-US"/>
        </w:rPr>
      </w:pPr>
    </w:p>
    <w:p w:rsidR="00522E60" w:rsidRPr="00E70AB8" w:rsidRDefault="00522E60" w:rsidP="00522E60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细节说明</w:t>
      </w:r>
      <w:r w:rsidRPr="00E70AB8">
        <w:rPr>
          <w:rFonts w:hint="eastAsia"/>
          <w:sz w:val="24"/>
          <w:szCs w:val="24"/>
          <w:lang w:val="en-US"/>
        </w:rPr>
        <w:t>:</w:t>
      </w:r>
    </w:p>
    <w:p w:rsidR="00522E60" w:rsidRPr="00E70AB8" w:rsidRDefault="00522E60" w:rsidP="00522E60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1).</w:t>
      </w:r>
      <w:r w:rsidRPr="00E70AB8">
        <w:rPr>
          <w:rFonts w:hint="eastAsia"/>
          <w:sz w:val="24"/>
          <w:szCs w:val="24"/>
          <w:lang w:val="en-US"/>
        </w:rPr>
        <w:t>在</w:t>
      </w:r>
      <w:r w:rsidRPr="00E70AB8">
        <w:rPr>
          <w:rFonts w:hint="eastAsia"/>
          <w:sz w:val="24"/>
          <w:szCs w:val="24"/>
          <w:lang w:val="en-US"/>
        </w:rPr>
        <w:t>go</w:t>
      </w:r>
      <w:r w:rsidRPr="00E70AB8">
        <w:rPr>
          <w:rFonts w:hint="eastAsia"/>
          <w:sz w:val="24"/>
          <w:szCs w:val="24"/>
          <w:lang w:val="en-US"/>
        </w:rPr>
        <w:t>中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数据类型的转换可以是从</w:t>
      </w:r>
      <w:r w:rsidRPr="00E70AB8">
        <w:rPr>
          <w:rFonts w:hint="eastAsia"/>
          <w:sz w:val="24"/>
          <w:szCs w:val="24"/>
          <w:lang w:val="en-US"/>
        </w:rPr>
        <w:t xml:space="preserve"> </w:t>
      </w:r>
      <w:r w:rsidRPr="00E70AB8">
        <w:rPr>
          <w:rFonts w:hint="eastAsia"/>
          <w:sz w:val="24"/>
          <w:szCs w:val="24"/>
          <w:lang w:val="en-US"/>
        </w:rPr>
        <w:t>表示范围小</w:t>
      </w:r>
      <w:r w:rsidRPr="00E70AB8">
        <w:rPr>
          <w:rFonts w:hint="eastAsia"/>
          <w:sz w:val="24"/>
          <w:szCs w:val="24"/>
          <w:lang w:val="en-US"/>
        </w:rPr>
        <w:t>-&gt;</w:t>
      </w:r>
      <w:r w:rsidRPr="00E70AB8">
        <w:rPr>
          <w:rFonts w:hint="eastAsia"/>
          <w:sz w:val="24"/>
          <w:szCs w:val="24"/>
          <w:lang w:val="en-US"/>
        </w:rPr>
        <w:t>表示范围大</w:t>
      </w:r>
      <w:r w:rsidRPr="00E70AB8">
        <w:rPr>
          <w:rFonts w:hint="eastAsia"/>
          <w:sz w:val="24"/>
          <w:szCs w:val="24"/>
          <w:lang w:val="en-US"/>
        </w:rPr>
        <w:t xml:space="preserve">, </w:t>
      </w:r>
      <w:r w:rsidRPr="00E70AB8">
        <w:rPr>
          <w:rFonts w:hint="eastAsia"/>
          <w:sz w:val="24"/>
          <w:szCs w:val="24"/>
          <w:lang w:val="en-US"/>
        </w:rPr>
        <w:t>也可以</w:t>
      </w:r>
      <w:r w:rsidRPr="00E70AB8">
        <w:rPr>
          <w:rFonts w:hint="eastAsia"/>
          <w:sz w:val="24"/>
          <w:szCs w:val="24"/>
          <w:lang w:val="en-US"/>
        </w:rPr>
        <w:t xml:space="preserve"> </w:t>
      </w:r>
      <w:r w:rsidRPr="00E70AB8">
        <w:rPr>
          <w:rFonts w:hint="eastAsia"/>
          <w:sz w:val="24"/>
          <w:szCs w:val="24"/>
          <w:lang w:val="en-US"/>
        </w:rPr>
        <w:t>范围大</w:t>
      </w:r>
      <w:r w:rsidRPr="00E70AB8">
        <w:rPr>
          <w:rFonts w:hint="eastAsia"/>
          <w:sz w:val="24"/>
          <w:szCs w:val="24"/>
          <w:lang w:val="en-US"/>
        </w:rPr>
        <w:t>-&gt;</w:t>
      </w:r>
      <w:r w:rsidRPr="00E70AB8">
        <w:rPr>
          <w:rFonts w:hint="eastAsia"/>
          <w:sz w:val="24"/>
          <w:szCs w:val="24"/>
          <w:lang w:val="en-US"/>
        </w:rPr>
        <w:t>范围小</w:t>
      </w:r>
    </w:p>
    <w:p w:rsidR="00522E60" w:rsidRPr="00E70AB8" w:rsidRDefault="00522E60" w:rsidP="00522E60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2).</w:t>
      </w:r>
      <w:r w:rsidRPr="00E70AB8">
        <w:rPr>
          <w:rFonts w:hint="eastAsia"/>
          <w:sz w:val="24"/>
          <w:szCs w:val="24"/>
          <w:lang w:val="en-US"/>
        </w:rPr>
        <w:t>被转换的是变量存储的数据</w:t>
      </w:r>
      <w:r w:rsidRPr="00E70AB8">
        <w:rPr>
          <w:rFonts w:hint="eastAsia"/>
          <w:sz w:val="24"/>
          <w:szCs w:val="24"/>
          <w:lang w:val="en-US"/>
        </w:rPr>
        <w:t>(</w:t>
      </w:r>
      <w:r w:rsidRPr="00E70AB8">
        <w:rPr>
          <w:rFonts w:hint="eastAsia"/>
          <w:sz w:val="24"/>
          <w:szCs w:val="24"/>
          <w:lang w:val="en-US"/>
        </w:rPr>
        <w:t>即值</w:t>
      </w:r>
      <w:r w:rsidRPr="00E70AB8">
        <w:rPr>
          <w:rFonts w:hint="eastAsia"/>
          <w:sz w:val="24"/>
          <w:szCs w:val="24"/>
          <w:lang w:val="en-US"/>
        </w:rPr>
        <w:t>),</w:t>
      </w:r>
      <w:r w:rsidRPr="00E70AB8">
        <w:rPr>
          <w:rFonts w:hint="eastAsia"/>
          <w:sz w:val="24"/>
          <w:szCs w:val="24"/>
          <w:lang w:val="en-US"/>
        </w:rPr>
        <w:t>变量本身的数据类型并没有发生变化</w:t>
      </w:r>
    </w:p>
    <w:p w:rsidR="00522E60" w:rsidRPr="00E70AB8" w:rsidRDefault="00522E60" w:rsidP="00522E60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3).</w:t>
      </w:r>
      <w:r w:rsidRPr="00E70AB8">
        <w:rPr>
          <w:rFonts w:hint="eastAsia"/>
          <w:sz w:val="24"/>
          <w:szCs w:val="24"/>
          <w:lang w:val="en-US"/>
        </w:rPr>
        <w:t>在转换中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比如将</w:t>
      </w:r>
      <w:r w:rsidRPr="00E70AB8">
        <w:rPr>
          <w:rFonts w:hint="eastAsia"/>
          <w:sz w:val="24"/>
          <w:szCs w:val="24"/>
          <w:lang w:val="en-US"/>
        </w:rPr>
        <w:t>int16</w:t>
      </w:r>
      <w:r w:rsidRPr="00E70AB8">
        <w:rPr>
          <w:rFonts w:hint="eastAsia"/>
          <w:sz w:val="24"/>
          <w:szCs w:val="24"/>
          <w:lang w:val="en-US"/>
        </w:rPr>
        <w:t>转换成</w:t>
      </w:r>
      <w:r w:rsidRPr="00E70AB8">
        <w:rPr>
          <w:rFonts w:hint="eastAsia"/>
          <w:sz w:val="24"/>
          <w:szCs w:val="24"/>
          <w:lang w:val="en-US"/>
        </w:rPr>
        <w:t>int8,</w:t>
      </w:r>
      <w:r w:rsidRPr="00E70AB8">
        <w:rPr>
          <w:rFonts w:hint="eastAsia"/>
          <w:sz w:val="24"/>
          <w:szCs w:val="24"/>
          <w:lang w:val="en-US"/>
        </w:rPr>
        <w:t>编译时不会报错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只是转换的结果</w:t>
      </w:r>
      <w:r w:rsidR="00686FC4" w:rsidRPr="00E70AB8">
        <w:rPr>
          <w:rFonts w:hint="eastAsia"/>
          <w:sz w:val="24"/>
          <w:szCs w:val="24"/>
          <w:lang w:val="en-US"/>
        </w:rPr>
        <w:t>可能会</w:t>
      </w:r>
      <w:r w:rsidRPr="00E70AB8">
        <w:rPr>
          <w:rFonts w:hint="eastAsia"/>
          <w:sz w:val="24"/>
          <w:szCs w:val="24"/>
          <w:lang w:val="en-US"/>
        </w:rPr>
        <w:t>按溢出处理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和我们希望的结果不一样</w:t>
      </w:r>
    </w:p>
    <w:p w:rsidR="008057DB" w:rsidRPr="00E70AB8" w:rsidRDefault="008057DB" w:rsidP="008057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package 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int32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300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n1 </w:t>
      </w:r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int8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int8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(n1) 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// 44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益处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}</w:t>
      </w:r>
    </w:p>
    <w:p w:rsidR="008057DB" w:rsidRPr="00E70AB8" w:rsidRDefault="008057DB" w:rsidP="00522E60">
      <w:pPr>
        <w:rPr>
          <w:sz w:val="24"/>
          <w:szCs w:val="24"/>
          <w:lang w:val="en-US"/>
        </w:rPr>
      </w:pPr>
    </w:p>
    <w:p w:rsidR="00B6777C" w:rsidRPr="00E70AB8" w:rsidRDefault="00B6777C" w:rsidP="00B6777C">
      <w:pPr>
        <w:pStyle w:val="2"/>
        <w:rPr>
          <w:sz w:val="24"/>
          <w:szCs w:val="24"/>
          <w:lang w:val="en-US"/>
        </w:rPr>
      </w:pPr>
      <w:bookmarkStart w:id="12" w:name="_Toc152965078"/>
      <w:r w:rsidRPr="00E70AB8">
        <w:rPr>
          <w:rFonts w:hint="eastAsia"/>
          <w:sz w:val="24"/>
          <w:szCs w:val="24"/>
          <w:lang w:val="en-US"/>
        </w:rPr>
        <w:t>1</w:t>
      </w:r>
      <w:r w:rsidRPr="00E70AB8">
        <w:rPr>
          <w:sz w:val="24"/>
          <w:szCs w:val="24"/>
          <w:lang w:val="en-US"/>
        </w:rPr>
        <w:t xml:space="preserve">.4 </w:t>
      </w:r>
      <w:r w:rsidRPr="00E70AB8">
        <w:rPr>
          <w:rFonts w:hint="eastAsia"/>
          <w:sz w:val="24"/>
          <w:szCs w:val="24"/>
          <w:lang w:val="en-US"/>
        </w:rPr>
        <w:t>基本数据类型和</w:t>
      </w:r>
      <w:r w:rsidRPr="00E70AB8">
        <w:rPr>
          <w:rFonts w:hint="eastAsia"/>
          <w:sz w:val="24"/>
          <w:szCs w:val="24"/>
          <w:lang w:val="en-US"/>
        </w:rPr>
        <w:t>string</w:t>
      </w:r>
      <w:r w:rsidRPr="00E70AB8">
        <w:rPr>
          <w:rFonts w:hint="eastAsia"/>
          <w:sz w:val="24"/>
          <w:szCs w:val="24"/>
          <w:lang w:val="en-US"/>
        </w:rPr>
        <w:t>相互转换</w:t>
      </w:r>
      <w:bookmarkEnd w:id="12"/>
    </w:p>
    <w:p w:rsidR="00D43FEB" w:rsidRPr="00E70AB8" w:rsidRDefault="00D43FEB" w:rsidP="00D43FEB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在程序开发中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我们经常需要将基本</w:t>
      </w:r>
      <w:r w:rsidRPr="00E70AB8">
        <w:rPr>
          <w:sz w:val="24"/>
          <w:szCs w:val="24"/>
          <w:lang w:val="en-US"/>
        </w:rPr>
        <w:fldChar w:fldCharType="begin"/>
      </w:r>
      <w:r w:rsidRPr="00E70AB8">
        <w:rPr>
          <w:sz w:val="24"/>
          <w:szCs w:val="24"/>
          <w:lang w:val="en-US"/>
        </w:rPr>
        <w:instrText xml:space="preserve"> HYPERLINK "https://so.csdn.net/so/search?q=%E6%95%B0%E6%8D%AE%E7%B1%BB%E5%9E%8B%E8%BD%AC%E6%8D%A2&amp;spm=1001.2101.3001.7020" \t "_blank" </w:instrText>
      </w:r>
      <w:r w:rsidRPr="00E70AB8">
        <w:rPr>
          <w:sz w:val="24"/>
          <w:szCs w:val="24"/>
          <w:lang w:val="en-US"/>
        </w:rPr>
        <w:fldChar w:fldCharType="separate"/>
      </w:r>
      <w:r w:rsidRPr="00E70AB8">
        <w:rPr>
          <w:sz w:val="24"/>
          <w:szCs w:val="24"/>
          <w:lang w:val="en-US"/>
        </w:rPr>
        <w:t>数据类型转换</w:t>
      </w:r>
      <w:r w:rsidRPr="00E70AB8">
        <w:rPr>
          <w:sz w:val="24"/>
          <w:szCs w:val="24"/>
          <w:lang w:val="en-US"/>
        </w:rPr>
        <w:fldChar w:fldCharType="end"/>
      </w:r>
      <w:r w:rsidRPr="00E70AB8">
        <w:rPr>
          <w:sz w:val="24"/>
          <w:szCs w:val="24"/>
          <w:lang w:val="en-US"/>
        </w:rPr>
        <w:t>成</w:t>
      </w:r>
      <w:r w:rsidRPr="00E70AB8">
        <w:rPr>
          <w:sz w:val="24"/>
          <w:szCs w:val="24"/>
          <w:lang w:val="en-US"/>
        </w:rPr>
        <w:t>string</w:t>
      </w:r>
      <w:r w:rsidRPr="00E70AB8">
        <w:rPr>
          <w:sz w:val="24"/>
          <w:szCs w:val="24"/>
          <w:lang w:val="en-US"/>
        </w:rPr>
        <w:t>类型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或将</w:t>
      </w:r>
      <w:r w:rsidRPr="00E70AB8">
        <w:rPr>
          <w:sz w:val="24"/>
          <w:szCs w:val="24"/>
          <w:lang w:val="en-US"/>
        </w:rPr>
        <w:t>string</w:t>
      </w:r>
      <w:r w:rsidRPr="00E70AB8">
        <w:rPr>
          <w:sz w:val="24"/>
          <w:szCs w:val="24"/>
          <w:lang w:val="en-US"/>
        </w:rPr>
        <w:t>类型转换成基本数据类型</w:t>
      </w:r>
    </w:p>
    <w:p w:rsidR="00D43FEB" w:rsidRPr="00E70AB8" w:rsidRDefault="000070C5" w:rsidP="000070C5">
      <w:pPr>
        <w:pStyle w:val="3"/>
        <w:rPr>
          <w:sz w:val="24"/>
          <w:lang w:val="en-US"/>
        </w:rPr>
      </w:pPr>
      <w:bookmarkStart w:id="13" w:name="_Toc152965079"/>
      <w:r w:rsidRPr="00E70AB8">
        <w:rPr>
          <w:rFonts w:hint="eastAsia"/>
          <w:sz w:val="24"/>
          <w:lang w:val="en-US"/>
        </w:rPr>
        <w:t>1</w:t>
      </w:r>
      <w:r w:rsidRPr="00E70AB8">
        <w:rPr>
          <w:sz w:val="24"/>
          <w:lang w:val="en-US"/>
        </w:rPr>
        <w:t xml:space="preserve">.4.1 </w:t>
      </w:r>
      <w:r w:rsidRPr="00E70AB8">
        <w:rPr>
          <w:rFonts w:hint="eastAsia"/>
          <w:sz w:val="24"/>
          <w:lang w:val="en-US"/>
        </w:rPr>
        <w:t>基本数据类型转换</w:t>
      </w:r>
      <w:r w:rsidRPr="00E70AB8">
        <w:rPr>
          <w:rFonts w:hint="eastAsia"/>
          <w:sz w:val="24"/>
          <w:lang w:val="en-US"/>
        </w:rPr>
        <w:t>string</w:t>
      </w:r>
      <w:r w:rsidRPr="00E70AB8">
        <w:rPr>
          <w:rFonts w:hint="eastAsia"/>
          <w:sz w:val="24"/>
          <w:lang w:val="en-US"/>
        </w:rPr>
        <w:t>类型</w:t>
      </w:r>
      <w:bookmarkEnd w:id="13"/>
    </w:p>
    <w:p w:rsidR="000070C5" w:rsidRPr="00E70AB8" w:rsidRDefault="00254ADA" w:rsidP="00D43FEB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方式</w:t>
      </w:r>
      <w:r w:rsidRPr="00E70AB8">
        <w:rPr>
          <w:rFonts w:hint="eastAsia"/>
          <w:sz w:val="24"/>
          <w:szCs w:val="24"/>
          <w:lang w:val="en-US"/>
        </w:rPr>
        <w:t>1</w:t>
      </w:r>
      <w:r w:rsidRPr="00E70AB8">
        <w:rPr>
          <w:sz w:val="24"/>
          <w:szCs w:val="24"/>
          <w:lang w:val="en-US"/>
        </w:rPr>
        <w:t>:</w:t>
      </w:r>
    </w:p>
    <w:p w:rsidR="00254ADA" w:rsidRPr="00E70AB8" w:rsidRDefault="00254ADA" w:rsidP="00254ADA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E70AB8">
        <w:rPr>
          <w:sz w:val="24"/>
          <w:szCs w:val="24"/>
          <w:lang w:val="en-US"/>
        </w:rPr>
        <w:t>fmt.Sprintf</w:t>
      </w:r>
      <w:proofErr w:type="spellEnd"/>
      <w:r w:rsidRPr="00E70AB8">
        <w:rPr>
          <w:sz w:val="24"/>
          <w:szCs w:val="24"/>
          <w:lang w:val="en-US"/>
        </w:rPr>
        <w:t>("%</w:t>
      </w:r>
      <w:r w:rsidRPr="00E70AB8">
        <w:rPr>
          <w:sz w:val="24"/>
          <w:szCs w:val="24"/>
          <w:lang w:val="en-US"/>
        </w:rPr>
        <w:t>参数</w:t>
      </w:r>
      <w:r w:rsidRPr="00E70AB8">
        <w:rPr>
          <w:sz w:val="24"/>
          <w:szCs w:val="24"/>
          <w:lang w:val="en-US"/>
        </w:rPr>
        <w:t xml:space="preserve">", </w:t>
      </w:r>
      <w:r w:rsidRPr="00E70AB8">
        <w:rPr>
          <w:sz w:val="24"/>
          <w:szCs w:val="24"/>
          <w:lang w:val="en-US"/>
        </w:rPr>
        <w:t>表达式</w:t>
      </w:r>
      <w:r w:rsidRPr="00E70AB8">
        <w:rPr>
          <w:sz w:val="24"/>
          <w:szCs w:val="24"/>
          <w:lang w:val="en-US"/>
        </w:rPr>
        <w:t>) </w:t>
      </w:r>
    </w:p>
    <w:p w:rsidR="0075798D" w:rsidRPr="00E70AB8" w:rsidRDefault="0075798D" w:rsidP="007579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proofErr w:type="spellStart"/>
      <w:proofErr w:type="gramStart"/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Sprintf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proofErr w:type="gram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format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string,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a ...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any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)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string </w:t>
      </w:r>
    </w:p>
    <w:p w:rsidR="006659AF" w:rsidRPr="00E70AB8" w:rsidRDefault="006659AF" w:rsidP="006659AF">
      <w:pPr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1).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参数需要和表达式的数据类型相匹配</w:t>
      </w:r>
    </w:p>
    <w:p w:rsidR="006659AF" w:rsidRPr="00E70AB8" w:rsidRDefault="006659AF" w:rsidP="006659AF">
      <w:pPr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2).</w:t>
      </w:r>
      <w:proofErr w:type="spellStart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fmt.Sprintf</w:t>
      </w:r>
      <w:proofErr w:type="spellEnd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()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会返回转换后的字符串</w:t>
      </w:r>
    </w:p>
    <w:p w:rsidR="00254ADA" w:rsidRPr="00E70AB8" w:rsidRDefault="00254ADA" w:rsidP="00D43FEB">
      <w:pPr>
        <w:rPr>
          <w:sz w:val="24"/>
          <w:szCs w:val="24"/>
          <w:lang w:val="en-US"/>
        </w:rPr>
      </w:pPr>
    </w:p>
    <w:p w:rsidR="00F11682" w:rsidRPr="00E70AB8" w:rsidRDefault="00F11682" w:rsidP="00F116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lastRenderedPageBreak/>
        <w:t xml:space="preserve">package 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n1 </w:t>
      </w:r>
      <w:proofErr w:type="spellStart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>int</w:t>
      </w:r>
      <w:proofErr w:type="spellEnd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100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n2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float32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10.1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b </w:t>
      </w:r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bool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true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b1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byte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'a'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str1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string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str1 =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Sprintf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%d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n1)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str1 =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Sprintf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%f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n2)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str1 =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Sprintf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%t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b)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str1 =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Sprintf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%c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b1)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%T\n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str1)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 string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}</w:t>
      </w:r>
    </w:p>
    <w:p w:rsidR="00B6777C" w:rsidRPr="00E70AB8" w:rsidRDefault="00B6777C" w:rsidP="00B6777C">
      <w:pPr>
        <w:rPr>
          <w:sz w:val="24"/>
          <w:szCs w:val="24"/>
          <w:lang w:val="en-US"/>
        </w:rPr>
      </w:pPr>
    </w:p>
    <w:p w:rsidR="00382C65" w:rsidRPr="00E70AB8" w:rsidRDefault="000C74D0" w:rsidP="00B6777C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方式</w:t>
      </w:r>
      <w:r w:rsidRPr="00E70AB8">
        <w:rPr>
          <w:rFonts w:hint="eastAsia"/>
          <w:sz w:val="24"/>
          <w:szCs w:val="24"/>
          <w:lang w:val="en-US"/>
        </w:rPr>
        <w:t>2</w:t>
      </w:r>
      <w:r w:rsidRPr="00E70AB8">
        <w:rPr>
          <w:sz w:val="24"/>
          <w:szCs w:val="24"/>
          <w:lang w:val="en-US"/>
        </w:rPr>
        <w:t>:</w:t>
      </w:r>
    </w:p>
    <w:p w:rsidR="000C74D0" w:rsidRPr="00E70AB8" w:rsidRDefault="000C74D0" w:rsidP="000C74D0">
      <w:pPr>
        <w:spacing w:after="0" w:line="240" w:lineRule="auto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使用</w:t>
      </w:r>
      <w:proofErr w:type="spellStart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strconv</w:t>
      </w:r>
      <w:proofErr w:type="spellEnd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包的函数</w:t>
      </w:r>
    </w:p>
    <w:p w:rsidR="00434E54" w:rsidRPr="00E70AB8" w:rsidRDefault="00434E54" w:rsidP="00434E5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package 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 xml:space="preserve">   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strconv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n1 </w:t>
      </w:r>
      <w:proofErr w:type="spellStart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>int</w:t>
      </w:r>
      <w:proofErr w:type="spellEnd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100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n2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float32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10.1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b </w:t>
      </w:r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bool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true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str1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string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// 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FormatInt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(int64(n1), 10):n1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要转换的数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, 10: 10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进制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str1 =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strconv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FormatInt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int64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(n1)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10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%T\n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str1)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/**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 * 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strconv.FormatFloat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(float64(n2),, 'f', 10, 64):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 *  f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代表格式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,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 *   10: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表示小数位保留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10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位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,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 *  64: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表示这个小数是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float64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 */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str1 =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strconv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FormatFloat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float64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(n2)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'f'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10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64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%T\n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str1)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str1 =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strconv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FormatBool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(b)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%T\n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str1)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>}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/*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>string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lastRenderedPageBreak/>
        <w:t>string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string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*/</w:t>
      </w:r>
    </w:p>
    <w:p w:rsidR="00F71473" w:rsidRPr="00E70AB8" w:rsidRDefault="00F71473" w:rsidP="000C74D0">
      <w:pPr>
        <w:spacing w:after="0" w:line="240" w:lineRule="auto"/>
        <w:rPr>
          <w:rFonts w:ascii="Arial" w:eastAsia="宋体" w:hAnsi="Arial" w:cs="Arial"/>
          <w:color w:val="4F4F4F"/>
          <w:sz w:val="24"/>
          <w:szCs w:val="24"/>
          <w:lang w:val="en-US"/>
        </w:rPr>
      </w:pPr>
    </w:p>
    <w:p w:rsidR="00AF0CC3" w:rsidRPr="00E70AB8" w:rsidRDefault="00AF0CC3" w:rsidP="000C74D0">
      <w:pPr>
        <w:spacing w:after="0" w:line="240" w:lineRule="auto"/>
        <w:rPr>
          <w:rFonts w:ascii="Arial" w:eastAsia="宋体" w:hAnsi="Arial" w:cs="Arial" w:hint="eastAsia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 w:hint="eastAsia"/>
          <w:color w:val="4F4F4F"/>
          <w:sz w:val="24"/>
          <w:szCs w:val="24"/>
          <w:lang w:val="en-US"/>
        </w:rPr>
        <w:t>1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 xml:space="preserve">.4.2 </w:t>
      </w:r>
      <w:r w:rsidRPr="00E70AB8">
        <w:rPr>
          <w:rFonts w:ascii="Arial" w:eastAsia="宋体" w:hAnsi="Arial" w:cs="Arial" w:hint="eastAsia"/>
          <w:color w:val="4F4F4F"/>
          <w:sz w:val="24"/>
          <w:szCs w:val="24"/>
          <w:lang w:val="en-US"/>
        </w:rPr>
        <w:t>string</w:t>
      </w:r>
      <w:r w:rsidRPr="00E70AB8">
        <w:rPr>
          <w:rFonts w:ascii="Arial" w:eastAsia="宋体" w:hAnsi="Arial" w:cs="Arial" w:hint="eastAsia"/>
          <w:color w:val="4F4F4F"/>
          <w:sz w:val="24"/>
          <w:szCs w:val="24"/>
          <w:lang w:val="en-US"/>
        </w:rPr>
        <w:t>类型转换为基本数据类型</w:t>
      </w:r>
    </w:p>
    <w:p w:rsidR="00FD4E05" w:rsidRPr="00E70AB8" w:rsidRDefault="00FD4E05" w:rsidP="00FD4E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package 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 xml:space="preserve">   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strconv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str1 </w:t>
      </w:r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string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"true"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b1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bool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//b1,_ = 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strconv.ParseBool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(str1)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//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说明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: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// 1. 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strconv.ParseBool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(str1)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函数会返回两个值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(value 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bool,err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error)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// 2.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因为我们只想获取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value bool,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不想获取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err,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所以使用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_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忽略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b1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_ =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strconv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ParseBool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(str1)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"b1 </w:t>
      </w:r>
      <w:r w:rsidRPr="00E70AB8">
        <w:rPr>
          <w:rFonts w:ascii="Menlo-Regular" w:eastAsia="宋体" w:hAnsi="Menlo-Regular" w:cs="Menlo-Regular"/>
          <w:color w:val="6A8759"/>
          <w:sz w:val="24"/>
          <w:szCs w:val="24"/>
          <w:lang w:val="en-US"/>
        </w:rPr>
        <w:t>数据类型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%T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, b1=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%t\n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b1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b1)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/*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 *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返回字符串表示的整数值，接受正负号。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 *base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指定进制（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2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到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36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），如果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base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为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0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，则会从字符串前置判断，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"0x"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是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16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进制，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"0"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是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8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进制，否则是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10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进制；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 *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bitSize</w:t>
      </w:r>
      <w:proofErr w:type="spellEnd"/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指定结果必须能无溢出赋值的整数类型，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0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、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8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、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16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、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32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、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64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分别代表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int</w:t>
      </w:r>
      <w:proofErr w:type="spellEnd"/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、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int8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、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int16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、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int32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、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int64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；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 *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返回的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err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是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*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NumErr</w:t>
      </w:r>
      <w:proofErr w:type="spellEnd"/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类型的，如果语法有误，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err.Error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= 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ErrSyntax</w:t>
      </w:r>
      <w:proofErr w:type="spellEnd"/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；如果结果超出类型范围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err.Error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= 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ErrRange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 */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str2 </w:t>
      </w:r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string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"12345"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num1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int64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num1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_ =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strconv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ParseInt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(str2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10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64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"num1 </w:t>
      </w:r>
      <w:r w:rsidRPr="00E70AB8">
        <w:rPr>
          <w:rFonts w:ascii="Menlo-Regular" w:eastAsia="宋体" w:hAnsi="Menlo-Regular" w:cs="Menlo-Regular"/>
          <w:color w:val="6A8759"/>
          <w:sz w:val="24"/>
          <w:szCs w:val="24"/>
          <w:lang w:val="en-US"/>
        </w:rPr>
        <w:t>数据类型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%T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, num1=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%d\n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num1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num1)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//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因为返回的是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int64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或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float64,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如果希望得到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int32,float32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等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,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做如下处理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: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num2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int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num2 =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int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(num1)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"num2 </w:t>
      </w:r>
      <w:r w:rsidRPr="00E70AB8">
        <w:rPr>
          <w:rFonts w:ascii="Menlo-Regular" w:eastAsia="宋体" w:hAnsi="Menlo-Regular" w:cs="Menlo-Regular"/>
          <w:color w:val="6A8759"/>
          <w:sz w:val="24"/>
          <w:szCs w:val="24"/>
          <w:lang w:val="en-US"/>
        </w:rPr>
        <w:t>的数据类型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: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%T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,num2=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%d\n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num2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num2)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str3 </w:t>
      </w:r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string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"10.23242"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fl64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float64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fl64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_ =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strconv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ParseFloat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(str3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64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"fl64 </w:t>
      </w:r>
      <w:r w:rsidRPr="00E70AB8">
        <w:rPr>
          <w:rFonts w:ascii="Menlo-Regular" w:eastAsia="宋体" w:hAnsi="Menlo-Regular" w:cs="Menlo-Regular"/>
          <w:color w:val="6A8759"/>
          <w:sz w:val="24"/>
          <w:szCs w:val="24"/>
          <w:lang w:val="en-US"/>
        </w:rPr>
        <w:t>的数据类型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: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%T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,fl64=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%f\n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fl64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fl64)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>}</w:t>
      </w:r>
    </w:p>
    <w:p w:rsidR="004A21E4" w:rsidRPr="00E70AB8" w:rsidRDefault="004A21E4" w:rsidP="004A21E4">
      <w:pPr>
        <w:spacing w:after="0" w:line="240" w:lineRule="auto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lastRenderedPageBreak/>
        <w:t>在将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string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类型转换成基本数据类型时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要确保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string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类型能够转换成有效的数据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如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: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我们可把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"123"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转换成一个整数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但不能把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"hello"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转换成一个整数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如果这样做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,go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会直接将其转换为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0,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其他类型也是一样的道理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,float-&gt;0,bool-&gt;false</w:t>
      </w:r>
    </w:p>
    <w:p w:rsidR="000C74D0" w:rsidRPr="00E70AB8" w:rsidRDefault="000C74D0" w:rsidP="00B6777C">
      <w:pPr>
        <w:rPr>
          <w:sz w:val="24"/>
          <w:szCs w:val="24"/>
          <w:lang w:val="en-US"/>
        </w:rPr>
      </w:pPr>
    </w:p>
    <w:p w:rsidR="0028765F" w:rsidRPr="00E70AB8" w:rsidRDefault="0028765F" w:rsidP="00B6777C">
      <w:pPr>
        <w:rPr>
          <w:sz w:val="24"/>
          <w:szCs w:val="24"/>
          <w:lang w:val="en-US"/>
        </w:rPr>
      </w:pPr>
    </w:p>
    <w:p w:rsidR="00DA410C" w:rsidRPr="00E70AB8" w:rsidRDefault="00DA410C" w:rsidP="00C86DF8">
      <w:pPr>
        <w:pStyle w:val="2"/>
        <w:rPr>
          <w:sz w:val="24"/>
          <w:szCs w:val="24"/>
          <w:lang w:val="en-US"/>
        </w:rPr>
      </w:pPr>
      <w:bookmarkStart w:id="14" w:name="_Toc152965080"/>
      <w:r w:rsidRPr="00E70AB8">
        <w:rPr>
          <w:sz w:val="24"/>
          <w:szCs w:val="24"/>
          <w:lang w:val="en-US"/>
        </w:rPr>
        <w:t xml:space="preserve">1.5 </w:t>
      </w:r>
      <w:r w:rsidRPr="00E70AB8">
        <w:rPr>
          <w:rFonts w:hint="eastAsia"/>
          <w:sz w:val="24"/>
          <w:szCs w:val="24"/>
          <w:lang w:val="en-US"/>
        </w:rPr>
        <w:t>指针、值类型与引用类型</w:t>
      </w:r>
      <w:bookmarkEnd w:id="14"/>
    </w:p>
    <w:p w:rsidR="00DA410C" w:rsidRPr="00E70AB8" w:rsidRDefault="003B3898" w:rsidP="003B3898">
      <w:pPr>
        <w:pStyle w:val="3"/>
        <w:rPr>
          <w:sz w:val="24"/>
          <w:lang w:val="en-US"/>
        </w:rPr>
      </w:pPr>
      <w:bookmarkStart w:id="15" w:name="_Toc152965081"/>
      <w:r w:rsidRPr="00E70AB8">
        <w:rPr>
          <w:rFonts w:hint="eastAsia"/>
          <w:sz w:val="24"/>
          <w:lang w:val="en-US"/>
        </w:rPr>
        <w:t>1</w:t>
      </w:r>
      <w:r w:rsidRPr="00E70AB8">
        <w:rPr>
          <w:sz w:val="24"/>
          <w:lang w:val="en-US"/>
        </w:rPr>
        <w:t xml:space="preserve">.5.1 </w:t>
      </w:r>
      <w:r w:rsidRPr="00E70AB8">
        <w:rPr>
          <w:rFonts w:hint="eastAsia"/>
          <w:sz w:val="24"/>
          <w:lang w:val="en-US"/>
        </w:rPr>
        <w:t>指针</w:t>
      </w:r>
      <w:bookmarkEnd w:id="15"/>
    </w:p>
    <w:p w:rsidR="003B3898" w:rsidRPr="00E70AB8" w:rsidRDefault="003B3898" w:rsidP="003B3898">
      <w:pPr>
        <w:rPr>
          <w:rFonts w:hint="eastAsia"/>
          <w:sz w:val="24"/>
          <w:szCs w:val="24"/>
          <w:lang w:val="en-US"/>
        </w:rPr>
      </w:pPr>
    </w:p>
    <w:p w:rsidR="000261D8" w:rsidRPr="00E70AB8" w:rsidRDefault="000261D8" w:rsidP="000261D8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"https://img-blog.csdnimg.cn/84cb85cae4674314bcd394bf5adca8b2.png?x-oss-process=image/watermark,type_d3F5LXplbmhlaQ,shadow_50,text_Q1NETiBAemhvdXBlbmdodWkxNjg=,size_20,color_FFFFFF,t_70,g_se,x_16"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5732145" cy="1793875"/>
            <wp:effectExtent l="0" t="0" r="0" b="0"/>
            <wp:docPr id="8" name="图片 8" descr="https://img-blog.csdnimg.cn/84cb85cae4674314bcd394bf5adca8b2.png?x-oss-process=image/watermark,type_d3F5LXplbmhlaQ,shadow_50,text_Q1NETiBAemhvdXBlbmdodWkxNjg=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84cb85cae4674314bcd394bf5adca8b2.png?x-oss-process=image/watermark,type_d3F5LXplbmhlaQ,shadow_50,text_Q1NETiBAemhvdXBlbmdodWkxNjg=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3B3898" w:rsidRPr="00E70AB8" w:rsidRDefault="003B3898" w:rsidP="003B3898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"https://img-blog.csdnimg.cn/4f80db0f965d4d0eb8261bcdc27396bd.png?x-oss-process=image/watermark,type_d3F5LXplbmhlaQ,shadow_50,text_Q1NETiBAemhvdXBlbmdodWkxNjg=,size_20,color_FFFFFF,t_70,g_se,x_16"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5732145" cy="1802130"/>
            <wp:effectExtent l="0" t="0" r="0" b="1270"/>
            <wp:docPr id="9" name="图片 9" descr="https://img-blog.csdnimg.cn/4f80db0f965d4d0eb8261bcdc27396bd.png?x-oss-process=image/watermark,type_d3F5LXplbmhlaQ,shadow_50,text_Q1NETiBAemhvdXBlbmdodWkxNjg=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4f80db0f965d4d0eb8261bcdc27396bd.png?x-oss-process=image/watermark,type_d3F5LXplbmhlaQ,shadow_50,text_Q1NETiBAemhvdXBlbmdodWkxNjg=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0261D8" w:rsidRPr="00E70AB8" w:rsidRDefault="000261D8" w:rsidP="00B6777C">
      <w:pPr>
        <w:rPr>
          <w:sz w:val="24"/>
          <w:szCs w:val="24"/>
          <w:lang w:val="en-US"/>
        </w:rPr>
      </w:pPr>
    </w:p>
    <w:p w:rsidR="00872E09" w:rsidRPr="00E70AB8" w:rsidRDefault="00872E09" w:rsidP="00872E09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"https://img-blog.csdnimg.cn/5f1f1248964142fba88153f05e89cd12.png?x-oss-process=image/watermark,type_d3F5LXplbmhlaQ,shadow_50,text_Q1NETiBAemhvdXBlbmdodWkxNjg=,size_20,color_FFFFFF,t_70,g_se,x_16"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5732145" cy="1875155"/>
            <wp:effectExtent l="0" t="0" r="0" b="4445"/>
            <wp:docPr id="10" name="图片 10" descr="https://img-blog.csdnimg.cn/5f1f1248964142fba88153f05e89cd12.png?x-oss-process=image/watermark,type_d3F5LXplbmhlaQ,shadow_50,text_Q1NETiBAemhvdXBlbmdodWkxNjg=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5f1f1248964142fba88153f05e89cd12.png?x-oss-process=image/watermark,type_d3F5LXplbmhlaQ,shadow_50,text_Q1NETiBAemhvdXBlbmdodWkxNjg=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872E09" w:rsidRPr="00E70AB8" w:rsidRDefault="00872E09" w:rsidP="00B6777C">
      <w:pPr>
        <w:rPr>
          <w:sz w:val="24"/>
          <w:szCs w:val="24"/>
          <w:lang w:val="en-US"/>
        </w:rPr>
      </w:pPr>
    </w:p>
    <w:p w:rsidR="00841F7A" w:rsidRPr="00E70AB8" w:rsidRDefault="00841F7A" w:rsidP="00841F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package 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lastRenderedPageBreak/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>int</w:t>
      </w:r>
      <w:proofErr w:type="spellEnd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10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 </w:t>
      </w:r>
      <w:r w:rsidRPr="00E70AB8">
        <w:rPr>
          <w:rFonts w:ascii="Menlo-Regular" w:eastAsia="宋体" w:hAnsi="Menlo-Regular" w:cs="Menlo-Regular"/>
          <w:color w:val="6A8759"/>
          <w:sz w:val="24"/>
          <w:szCs w:val="24"/>
          <w:lang w:val="en-US"/>
        </w:rPr>
        <w:t>的地址是：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&amp;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ptr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>*</w:t>
      </w:r>
      <w:proofErr w:type="spellStart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>int</w:t>
      </w:r>
      <w:proofErr w:type="spellEnd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= &amp;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ptr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 </w:t>
      </w:r>
      <w:r w:rsidRPr="00E70AB8">
        <w:rPr>
          <w:rFonts w:ascii="Menlo-Regular" w:eastAsia="宋体" w:hAnsi="Menlo-Regular" w:cs="Menlo-Regular"/>
          <w:color w:val="6A8759"/>
          <w:sz w:val="24"/>
          <w:szCs w:val="24"/>
          <w:lang w:val="en-US"/>
        </w:rPr>
        <w:t>的值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: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%v\n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ptr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ptr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 </w:t>
      </w:r>
      <w:r w:rsidRPr="00E70AB8">
        <w:rPr>
          <w:rFonts w:ascii="Menlo-Regular" w:eastAsia="宋体" w:hAnsi="Menlo-Regular" w:cs="Menlo-Regular"/>
          <w:color w:val="6A8759"/>
          <w:sz w:val="24"/>
          <w:szCs w:val="24"/>
          <w:lang w:val="en-US"/>
        </w:rPr>
        <w:t>的类型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: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%T\n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ptr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ptr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 </w:t>
      </w:r>
      <w:r w:rsidRPr="00E70AB8">
        <w:rPr>
          <w:rFonts w:ascii="Menlo-Regular" w:eastAsia="宋体" w:hAnsi="Menlo-Regular" w:cs="Menlo-Regular"/>
          <w:color w:val="6A8759"/>
          <w:sz w:val="24"/>
          <w:szCs w:val="24"/>
          <w:lang w:val="en-US"/>
        </w:rPr>
        <w:t>的地址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: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%v\n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&amp;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ptr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ptr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 xml:space="preserve"> </w:t>
      </w:r>
      <w:r w:rsidRPr="00E70AB8">
        <w:rPr>
          <w:rFonts w:ascii="Menlo-Regular" w:eastAsia="宋体" w:hAnsi="Menlo-Regular" w:cs="Menlo-Regular"/>
          <w:color w:val="6A8759"/>
          <w:sz w:val="24"/>
          <w:szCs w:val="24"/>
          <w:lang w:val="en-US"/>
        </w:rPr>
        <w:t>指针对应的值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: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%v\n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*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ptr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>}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/*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的地址是：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0xc00001e068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ptr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的值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:0xc00001e068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ptr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的类型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:*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int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ptr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的地址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:0xc00000e030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ptr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指针对应的值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:10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>*/</w:t>
      </w:r>
    </w:p>
    <w:p w:rsidR="00841F7A" w:rsidRPr="00E70AB8" w:rsidRDefault="00841F7A" w:rsidP="00B6777C">
      <w:pPr>
        <w:rPr>
          <w:sz w:val="24"/>
          <w:szCs w:val="24"/>
          <w:lang w:val="en-US"/>
        </w:rPr>
      </w:pPr>
    </w:p>
    <w:p w:rsidR="00CE6A3F" w:rsidRPr="00E70AB8" w:rsidRDefault="00CE6A3F" w:rsidP="00B6777C">
      <w:pPr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 w:hint="eastAsia"/>
          <w:color w:val="4F4F4F"/>
          <w:sz w:val="24"/>
          <w:szCs w:val="24"/>
          <w:lang w:val="en-US"/>
        </w:rPr>
        <w:t>指针细节说明：</w:t>
      </w:r>
    </w:p>
    <w:p w:rsidR="00CE6A3F" w:rsidRPr="00E70AB8" w:rsidRDefault="00CE6A3F" w:rsidP="00CE6A3F">
      <w:pPr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1).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值类型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都有对应的指针类型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形式为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 *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数据类型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proofErr w:type="spellStart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eg</w:t>
      </w:r>
      <w:proofErr w:type="spellEnd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 xml:space="preserve">: </w:t>
      </w:r>
      <w:proofErr w:type="spellStart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int</w:t>
      </w:r>
      <w:proofErr w:type="spellEnd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的对应指针就是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*int,float32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对应的指针类型为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*float32...</w:t>
      </w:r>
    </w:p>
    <w:p w:rsidR="00CE6A3F" w:rsidRPr="00E70AB8" w:rsidRDefault="00CE6A3F" w:rsidP="00CE6A3F">
      <w:pPr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2).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值类型包括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: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基本数据类型</w:t>
      </w:r>
      <w:proofErr w:type="spellStart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int</w:t>
      </w:r>
      <w:proofErr w:type="spellEnd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系列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,float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系列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proofErr w:type="spellStart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bool,string</w:t>
      </w:r>
      <w:proofErr w:type="spellEnd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="007140E4" w:rsidRPr="00E70AB8">
        <w:rPr>
          <w:rFonts w:ascii="Arial" w:eastAsia="宋体" w:hAnsi="Arial" w:cs="Arial" w:hint="eastAsia"/>
          <w:color w:val="4F4F4F"/>
          <w:sz w:val="24"/>
          <w:szCs w:val="24"/>
          <w:lang w:val="en-US"/>
        </w:rPr>
        <w:t>数组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和结构体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struct</w:t>
      </w:r>
    </w:p>
    <w:p w:rsidR="00C8337D" w:rsidRPr="00E70AB8" w:rsidRDefault="00C009E6" w:rsidP="003E7A31">
      <w:pPr>
        <w:pStyle w:val="3"/>
        <w:rPr>
          <w:sz w:val="24"/>
          <w:lang w:val="en-US"/>
        </w:rPr>
      </w:pPr>
      <w:bookmarkStart w:id="16" w:name="_Toc152965082"/>
      <w:r w:rsidRPr="00E70AB8">
        <w:rPr>
          <w:rFonts w:hint="eastAsia"/>
          <w:sz w:val="24"/>
          <w:lang w:val="en-US"/>
        </w:rPr>
        <w:t>1</w:t>
      </w:r>
      <w:r w:rsidRPr="00E70AB8">
        <w:rPr>
          <w:sz w:val="24"/>
          <w:lang w:val="en-US"/>
        </w:rPr>
        <w:t xml:space="preserve">.5.2 </w:t>
      </w:r>
      <w:r w:rsidRPr="00E70AB8">
        <w:rPr>
          <w:rFonts w:hint="eastAsia"/>
          <w:sz w:val="24"/>
          <w:lang w:val="en-US"/>
        </w:rPr>
        <w:t>值类型和引用类型</w:t>
      </w:r>
      <w:bookmarkEnd w:id="16"/>
    </w:p>
    <w:p w:rsidR="00CE6A3F" w:rsidRPr="00E70AB8" w:rsidRDefault="003E7A31" w:rsidP="00B6777C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常见的值类型和引用类型</w:t>
      </w:r>
    </w:p>
    <w:p w:rsidR="003E7A31" w:rsidRPr="00E70AB8" w:rsidRDefault="003E7A31" w:rsidP="003E7A31">
      <w:pPr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1).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值类型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: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基本数据类型</w:t>
      </w:r>
      <w:proofErr w:type="spellStart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int</w:t>
      </w:r>
      <w:proofErr w:type="spellEnd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系列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,float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系列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proofErr w:type="spellStart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bool,string</w:t>
      </w:r>
      <w:proofErr w:type="spellEnd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数据和结构体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struct</w:t>
      </w:r>
    </w:p>
    <w:p w:rsidR="006458BC" w:rsidRPr="00E70AB8" w:rsidRDefault="003E7A31" w:rsidP="006458BC">
      <w:pPr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2).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引用类型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: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指针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,slice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切片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proofErr w:type="spellStart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map,channel</w:t>
      </w:r>
      <w:proofErr w:type="spellEnd"/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管道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,interface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等都是引用类型</w:t>
      </w:r>
    </w:p>
    <w:p w:rsidR="006458BC" w:rsidRPr="00E70AB8" w:rsidRDefault="006458BC" w:rsidP="006458BC">
      <w:pPr>
        <w:spacing w:after="0" w:line="390" w:lineRule="atLeast"/>
        <w:rPr>
          <w:rFonts w:ascii="Arial" w:eastAsia="宋体" w:hAnsi="Arial" w:cs="Arial" w:hint="eastAsia"/>
          <w:color w:val="4F4F4F"/>
          <w:sz w:val="24"/>
          <w:szCs w:val="24"/>
          <w:lang w:val="en-US"/>
        </w:rPr>
      </w:pPr>
    </w:p>
    <w:p w:rsidR="00A8096E" w:rsidRPr="00E70AB8" w:rsidRDefault="00A8096E" w:rsidP="006458BC">
      <w:pPr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PingFang SC" w:eastAsia="PingFang SC" w:hAnsi="PingFang SC" w:hint="eastAsia"/>
          <w:color w:val="4F4F4F"/>
          <w:sz w:val="24"/>
          <w:szCs w:val="24"/>
        </w:rPr>
        <w:t>值类型和引用类型的使用特点</w:t>
      </w:r>
      <w:r w:rsidR="006458BC" w:rsidRPr="00E70AB8">
        <w:rPr>
          <w:rFonts w:ascii="PingFang SC" w:eastAsia="PingFang SC" w:hAnsi="PingFang SC" w:hint="eastAsia"/>
          <w:color w:val="4F4F4F"/>
          <w:sz w:val="24"/>
          <w:szCs w:val="24"/>
        </w:rPr>
        <w:t>：</w:t>
      </w:r>
    </w:p>
    <w:p w:rsidR="00A8096E" w:rsidRPr="00E70AB8" w:rsidRDefault="00A8096E" w:rsidP="00A8096E">
      <w:pPr>
        <w:pStyle w:val="afe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4D4D4D"/>
        </w:rPr>
      </w:pPr>
      <w:r w:rsidRPr="00E70AB8">
        <w:rPr>
          <w:rFonts w:ascii="Arial" w:hAnsi="Arial" w:cs="Arial"/>
          <w:color w:val="4D4D4D"/>
        </w:rPr>
        <w:t>1).</w:t>
      </w:r>
      <w:r w:rsidRPr="00E70AB8">
        <w:rPr>
          <w:rFonts w:ascii="Arial" w:hAnsi="Arial" w:cs="Arial"/>
          <w:color w:val="4D4D4D"/>
        </w:rPr>
        <w:t>值类型</w:t>
      </w:r>
      <w:r w:rsidRPr="00E70AB8">
        <w:rPr>
          <w:rFonts w:ascii="Arial" w:hAnsi="Arial" w:cs="Arial"/>
          <w:color w:val="4D4D4D"/>
        </w:rPr>
        <w:t>:</w:t>
      </w:r>
      <w:r w:rsidRPr="00E70AB8">
        <w:rPr>
          <w:rFonts w:ascii="Arial" w:hAnsi="Arial" w:cs="Arial"/>
          <w:color w:val="FE2C24"/>
        </w:rPr>
        <w:t>变量直接存储值</w:t>
      </w:r>
      <w:r w:rsidRPr="00E70AB8">
        <w:rPr>
          <w:rFonts w:ascii="Arial" w:hAnsi="Arial" w:cs="Arial"/>
          <w:color w:val="FE2C24"/>
        </w:rPr>
        <w:t>,</w:t>
      </w:r>
      <w:r w:rsidRPr="00E70AB8">
        <w:rPr>
          <w:rFonts w:ascii="Arial" w:hAnsi="Arial" w:cs="Arial"/>
          <w:color w:val="4D4D4D"/>
        </w:rPr>
        <w:t>内存通常在</w:t>
      </w:r>
      <w:r w:rsidRPr="00E70AB8">
        <w:rPr>
          <w:rFonts w:ascii="Arial" w:hAnsi="Arial" w:cs="Arial"/>
          <w:color w:val="FE2C24"/>
        </w:rPr>
        <w:t>栈中分配</w:t>
      </w:r>
    </w:p>
    <w:p w:rsidR="00677E94" w:rsidRPr="00E70AB8" w:rsidRDefault="00677E94" w:rsidP="00677E94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"https://img-blog.csdnimg.cn/7fb61d0f153741b3bf3fdf2d10bbcd16.png?x-oss-process=image/watermark,type_d3F5LXplbmhlaQ,shadow_50,text_Q1NETiBAemhvdXBlbmdodWkxNjg=,size_19,color_FFFFFF,t_70,g_se,x_16"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5732145" cy="1278255"/>
            <wp:effectExtent l="0" t="0" r="0" b="4445"/>
            <wp:docPr id="11" name="图片 11" descr="https://img-blog.csdnimg.cn/7fb61d0f153741b3bf3fdf2d10bbcd16.png?x-oss-process=image/watermark,type_d3F5LXplbmhlaQ,shadow_50,text_Q1NETiBAemhvdXBlbmdodWkxNjg=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7fb61d0f153741b3bf3fdf2d10bbcd16.png?x-oss-process=image/watermark,type_d3F5LXplbmhlaQ,shadow_50,text_Q1NETiBAemhvdXBlbmdodWkxNjg=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6500BB" w:rsidRPr="00E70AB8" w:rsidRDefault="006500BB" w:rsidP="006500BB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2).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引用类型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: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变量存储的是一个地址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这个地址对应的空间才真正存储数据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(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值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),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内存通常在堆上分配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当没有任何变量引用这个地址时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该地址对应的数据空间就成为一个垃圾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会有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GC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来回收</w:t>
      </w:r>
    </w:p>
    <w:p w:rsidR="004412F9" w:rsidRPr="00E70AB8" w:rsidRDefault="004412F9" w:rsidP="004412F9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lastRenderedPageBreak/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"https://img-blog.csdnimg.cn/8b440bd5c650477aa869f759354bfba0.png?x-oss-process=image/watermark,type_d3F5LXplbmhlaQ,shadow_50,text_Q1NETiBAemhvdXBlbmdodWkxNjg=,size_19,color_FFFFFF,t_70,g_se,x_16"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5732145" cy="1209675"/>
            <wp:effectExtent l="0" t="0" r="0" b="0"/>
            <wp:docPr id="12" name="图片 12" descr="https://img-blog.csdnimg.cn/8b440bd5c650477aa869f759354bfba0.png?x-oss-process=image/watermark,type_d3F5LXplbmhlaQ,shadow_50,text_Q1NETiBAemhvdXBlbmdodWkxNjg=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8b440bd5c650477aa869f759354bfba0.png?x-oss-process=image/watermark,type_d3F5LXplbmhlaQ,shadow_50,text_Q1NETiBAemhvdXBlbmdodWkxNjg=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300744" w:rsidRPr="00E70AB8" w:rsidRDefault="00300744" w:rsidP="00300744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"https://img-blog.csdnimg.cn/75206cc295c843aeae777df3b6effc29.png?x-oss-process=image/watermark,type_d3F5LXplbmhlaQ,shadow_50,text_Q1NETiBAemhvdXBlbmdodWkxNjg=,size_20,color_FFFFFF,t_70,g_se,x_16"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5732145" cy="2769870"/>
            <wp:effectExtent l="0" t="0" r="0" b="0"/>
            <wp:docPr id="13" name="图片 13" descr="https://img-blog.csdnimg.cn/75206cc295c843aeae777df3b6effc29.png?x-oss-process=image/watermark,type_d3F5LXplbmhlaQ,shadow_50,text_Q1NETiBAemhvdXBlbmdodWkxNjg=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75206cc295c843aeae777df3b6effc29.png?x-oss-process=image/watermark,type_d3F5LXplbmhlaQ,shadow_50,text_Q1NETiBAemhvdXBlbmdodWkxNjg=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6500BB" w:rsidRPr="00E70AB8" w:rsidRDefault="006500BB" w:rsidP="006500BB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</w:p>
    <w:p w:rsidR="00A476BB" w:rsidRPr="00E70AB8" w:rsidRDefault="00A476BB" w:rsidP="009E140C">
      <w:pPr>
        <w:pStyle w:val="2"/>
        <w:rPr>
          <w:sz w:val="24"/>
          <w:szCs w:val="24"/>
          <w:lang w:val="en-US"/>
        </w:rPr>
      </w:pPr>
      <w:bookmarkStart w:id="17" w:name="_Toc152965083"/>
      <w:r w:rsidRPr="00E70AB8">
        <w:rPr>
          <w:sz w:val="24"/>
          <w:szCs w:val="24"/>
          <w:lang w:val="en-US"/>
        </w:rPr>
        <w:t xml:space="preserve">1.6 </w:t>
      </w:r>
      <w:r w:rsidRPr="00E70AB8">
        <w:rPr>
          <w:rFonts w:hint="eastAsia"/>
          <w:sz w:val="24"/>
          <w:szCs w:val="24"/>
          <w:lang w:val="en-US"/>
        </w:rPr>
        <w:t>标识符的命名规范</w:t>
      </w:r>
      <w:bookmarkEnd w:id="17"/>
    </w:p>
    <w:p w:rsidR="00D929E8" w:rsidRPr="00E70AB8" w:rsidRDefault="00E447DC" w:rsidP="00D929E8">
      <w:pPr>
        <w:rPr>
          <w:rFonts w:hint="eastAsia"/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1</w:t>
      </w:r>
      <w:r w:rsidR="00D929E8" w:rsidRPr="00E70AB8">
        <w:rPr>
          <w:rFonts w:hint="eastAsia"/>
          <w:sz w:val="24"/>
          <w:szCs w:val="24"/>
          <w:lang w:val="en-US"/>
        </w:rPr>
        <w:t>).</w:t>
      </w:r>
      <w:r w:rsidR="00D929E8" w:rsidRPr="00E70AB8">
        <w:rPr>
          <w:rFonts w:hint="eastAsia"/>
          <w:sz w:val="24"/>
          <w:szCs w:val="24"/>
          <w:lang w:val="en-US"/>
        </w:rPr>
        <w:t>由</w:t>
      </w:r>
      <w:r w:rsidR="00D929E8" w:rsidRPr="00E70AB8">
        <w:rPr>
          <w:rFonts w:hint="eastAsia"/>
          <w:sz w:val="24"/>
          <w:szCs w:val="24"/>
          <w:lang w:val="en-US"/>
        </w:rPr>
        <w:t>26</w:t>
      </w:r>
      <w:r w:rsidR="00D929E8" w:rsidRPr="00E70AB8">
        <w:rPr>
          <w:rFonts w:hint="eastAsia"/>
          <w:sz w:val="24"/>
          <w:szCs w:val="24"/>
          <w:lang w:val="en-US"/>
        </w:rPr>
        <w:t>个英文字母大小写</w:t>
      </w:r>
      <w:r w:rsidR="00D929E8" w:rsidRPr="00E70AB8">
        <w:rPr>
          <w:rFonts w:hint="eastAsia"/>
          <w:sz w:val="24"/>
          <w:szCs w:val="24"/>
          <w:lang w:val="en-US"/>
        </w:rPr>
        <w:t>,0-9,_</w:t>
      </w:r>
      <w:r w:rsidR="00D929E8" w:rsidRPr="00E70AB8">
        <w:rPr>
          <w:rFonts w:hint="eastAsia"/>
          <w:sz w:val="24"/>
          <w:szCs w:val="24"/>
          <w:lang w:val="en-US"/>
        </w:rPr>
        <w:t>组成</w:t>
      </w:r>
    </w:p>
    <w:p w:rsidR="00D929E8" w:rsidRPr="00E70AB8" w:rsidRDefault="00D929E8" w:rsidP="00D929E8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2).</w:t>
      </w:r>
      <w:r w:rsidRPr="00E70AB8">
        <w:rPr>
          <w:rFonts w:hint="eastAsia"/>
          <w:sz w:val="24"/>
          <w:szCs w:val="24"/>
          <w:lang w:val="en-US"/>
        </w:rPr>
        <w:t>不能以数字开头</w:t>
      </w:r>
    </w:p>
    <w:p w:rsidR="00D929E8" w:rsidRPr="00E70AB8" w:rsidRDefault="00D929E8" w:rsidP="00D929E8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3).go</w:t>
      </w:r>
      <w:r w:rsidRPr="00E70AB8">
        <w:rPr>
          <w:rFonts w:hint="eastAsia"/>
          <w:sz w:val="24"/>
          <w:szCs w:val="24"/>
          <w:lang w:val="en-US"/>
        </w:rPr>
        <w:t>语言中严格区分大小写</w:t>
      </w:r>
    </w:p>
    <w:p w:rsidR="00D929E8" w:rsidRPr="00E70AB8" w:rsidRDefault="00D929E8" w:rsidP="00D929E8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4).</w:t>
      </w:r>
      <w:r w:rsidRPr="00E70AB8">
        <w:rPr>
          <w:rFonts w:hint="eastAsia"/>
          <w:sz w:val="24"/>
          <w:szCs w:val="24"/>
          <w:lang w:val="en-US"/>
        </w:rPr>
        <w:t>标识符不能包含空格</w:t>
      </w:r>
    </w:p>
    <w:p w:rsidR="00D929E8" w:rsidRPr="00E70AB8" w:rsidRDefault="00D929E8" w:rsidP="00D929E8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5).</w:t>
      </w:r>
      <w:r w:rsidRPr="00E70AB8">
        <w:rPr>
          <w:rFonts w:hint="eastAsia"/>
          <w:sz w:val="24"/>
          <w:szCs w:val="24"/>
          <w:lang w:val="en-US"/>
        </w:rPr>
        <w:t>下划线</w:t>
      </w:r>
      <w:r w:rsidRPr="00E70AB8">
        <w:rPr>
          <w:rFonts w:hint="eastAsia"/>
          <w:sz w:val="24"/>
          <w:szCs w:val="24"/>
          <w:lang w:val="en-US"/>
        </w:rPr>
        <w:t>" "</w:t>
      </w:r>
      <w:r w:rsidRPr="00E70AB8">
        <w:rPr>
          <w:rFonts w:hint="eastAsia"/>
          <w:sz w:val="24"/>
          <w:szCs w:val="24"/>
          <w:lang w:val="en-US"/>
        </w:rPr>
        <w:t>本身在</w:t>
      </w:r>
      <w:r w:rsidRPr="00E70AB8">
        <w:rPr>
          <w:rFonts w:hint="eastAsia"/>
          <w:sz w:val="24"/>
          <w:szCs w:val="24"/>
          <w:lang w:val="en-US"/>
        </w:rPr>
        <w:t>go</w:t>
      </w:r>
      <w:r w:rsidRPr="00E70AB8">
        <w:rPr>
          <w:rFonts w:hint="eastAsia"/>
          <w:sz w:val="24"/>
          <w:szCs w:val="24"/>
          <w:lang w:val="en-US"/>
        </w:rPr>
        <w:t>中是一个特殊的标识符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称为空标识符</w:t>
      </w:r>
      <w:r w:rsidRPr="00E70AB8">
        <w:rPr>
          <w:rFonts w:hint="eastAsia"/>
          <w:sz w:val="24"/>
          <w:szCs w:val="24"/>
          <w:lang w:val="en-US"/>
        </w:rPr>
        <w:t>.</w:t>
      </w:r>
      <w:r w:rsidRPr="00E70AB8">
        <w:rPr>
          <w:rFonts w:hint="eastAsia"/>
          <w:sz w:val="24"/>
          <w:szCs w:val="24"/>
          <w:lang w:val="en-US"/>
        </w:rPr>
        <w:t>可以代表任何其他的标识符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但是它对应的值会被忽略</w:t>
      </w:r>
      <w:r w:rsidRPr="00E70AB8">
        <w:rPr>
          <w:rFonts w:hint="eastAsia"/>
          <w:sz w:val="24"/>
          <w:szCs w:val="24"/>
          <w:lang w:val="en-US"/>
        </w:rPr>
        <w:t>(</w:t>
      </w:r>
      <w:proofErr w:type="spellStart"/>
      <w:r w:rsidRPr="00E70AB8">
        <w:rPr>
          <w:rFonts w:hint="eastAsia"/>
          <w:sz w:val="24"/>
          <w:szCs w:val="24"/>
          <w:lang w:val="en-US"/>
        </w:rPr>
        <w:t>eg</w:t>
      </w:r>
      <w:proofErr w:type="spellEnd"/>
      <w:r w:rsidRPr="00E70AB8">
        <w:rPr>
          <w:rFonts w:hint="eastAsia"/>
          <w:sz w:val="24"/>
          <w:szCs w:val="24"/>
          <w:lang w:val="en-US"/>
        </w:rPr>
        <w:t>:</w:t>
      </w:r>
      <w:r w:rsidRPr="00E70AB8">
        <w:rPr>
          <w:rFonts w:hint="eastAsia"/>
          <w:sz w:val="24"/>
          <w:szCs w:val="24"/>
          <w:lang w:val="en-US"/>
        </w:rPr>
        <w:t>忽略某个返回值</w:t>
      </w:r>
      <w:r w:rsidRPr="00E70AB8">
        <w:rPr>
          <w:rFonts w:hint="eastAsia"/>
          <w:sz w:val="24"/>
          <w:szCs w:val="24"/>
          <w:lang w:val="en-US"/>
        </w:rPr>
        <w:t>),</w:t>
      </w:r>
      <w:r w:rsidRPr="00E70AB8">
        <w:rPr>
          <w:rFonts w:hint="eastAsia"/>
          <w:sz w:val="24"/>
          <w:szCs w:val="24"/>
          <w:lang w:val="en-US"/>
        </w:rPr>
        <w:t>所以仅能被作为占位符使用</w:t>
      </w:r>
    </w:p>
    <w:p w:rsidR="00D929E8" w:rsidRPr="00E70AB8" w:rsidRDefault="00D929E8" w:rsidP="00D929E8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6).</w:t>
      </w:r>
      <w:r w:rsidRPr="00E70AB8">
        <w:rPr>
          <w:rFonts w:hint="eastAsia"/>
          <w:sz w:val="24"/>
          <w:szCs w:val="24"/>
          <w:lang w:val="en-US"/>
        </w:rPr>
        <w:t>不能以系统保留关键字作为标识符</w:t>
      </w:r>
      <w:r w:rsidRPr="00E70AB8">
        <w:rPr>
          <w:rFonts w:hint="eastAsia"/>
          <w:sz w:val="24"/>
          <w:szCs w:val="24"/>
          <w:lang w:val="en-US"/>
        </w:rPr>
        <w:t>,</w:t>
      </w:r>
      <w:proofErr w:type="spellStart"/>
      <w:r w:rsidRPr="00E70AB8">
        <w:rPr>
          <w:rFonts w:hint="eastAsia"/>
          <w:sz w:val="24"/>
          <w:szCs w:val="24"/>
          <w:lang w:val="en-US"/>
        </w:rPr>
        <w:t>eg:break,if</w:t>
      </w:r>
      <w:proofErr w:type="spellEnd"/>
      <w:r w:rsidRPr="00E70AB8">
        <w:rPr>
          <w:rFonts w:hint="eastAsia"/>
          <w:sz w:val="24"/>
          <w:szCs w:val="24"/>
          <w:lang w:val="en-US"/>
        </w:rPr>
        <w:t>等等</w:t>
      </w:r>
    </w:p>
    <w:p w:rsidR="00E447DC" w:rsidRPr="00E70AB8" w:rsidRDefault="00E447DC" w:rsidP="00D929E8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注意事项：</w:t>
      </w:r>
    </w:p>
    <w:p w:rsidR="00C57EE0" w:rsidRPr="00E70AB8" w:rsidRDefault="00E447DC" w:rsidP="00C57EE0">
      <w:pPr>
        <w:rPr>
          <w:rFonts w:hint="eastAsia"/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1</w:t>
      </w:r>
      <w:r w:rsidRPr="00E70AB8">
        <w:rPr>
          <w:rFonts w:hint="eastAsia"/>
          <w:sz w:val="24"/>
          <w:szCs w:val="24"/>
          <w:lang w:val="en-US"/>
        </w:rPr>
        <w:t>）</w:t>
      </w:r>
      <w:r w:rsidR="00C57EE0" w:rsidRPr="00E70AB8">
        <w:rPr>
          <w:rFonts w:hint="eastAsia"/>
          <w:sz w:val="24"/>
          <w:szCs w:val="24"/>
          <w:lang w:val="en-US"/>
        </w:rPr>
        <w:t>包名</w:t>
      </w:r>
      <w:r w:rsidR="00C57EE0" w:rsidRPr="00E70AB8">
        <w:rPr>
          <w:rFonts w:hint="eastAsia"/>
          <w:sz w:val="24"/>
          <w:szCs w:val="24"/>
          <w:lang w:val="en-US"/>
        </w:rPr>
        <w:t>:</w:t>
      </w:r>
      <w:r w:rsidR="00C57EE0" w:rsidRPr="00E70AB8">
        <w:rPr>
          <w:rFonts w:hint="eastAsia"/>
          <w:sz w:val="24"/>
          <w:szCs w:val="24"/>
          <w:lang w:val="en-US"/>
        </w:rPr>
        <w:t>保持</w:t>
      </w:r>
      <w:r w:rsidR="00C57EE0" w:rsidRPr="00E70AB8">
        <w:rPr>
          <w:rFonts w:hint="eastAsia"/>
          <w:sz w:val="24"/>
          <w:szCs w:val="24"/>
          <w:lang w:val="en-US"/>
        </w:rPr>
        <w:t>package</w:t>
      </w:r>
      <w:r w:rsidR="00C57EE0" w:rsidRPr="00E70AB8">
        <w:rPr>
          <w:rFonts w:hint="eastAsia"/>
          <w:sz w:val="24"/>
          <w:szCs w:val="24"/>
          <w:lang w:val="en-US"/>
        </w:rPr>
        <w:t>的名字和目录保持一致</w:t>
      </w:r>
      <w:r w:rsidR="00C57EE0" w:rsidRPr="00E70AB8">
        <w:rPr>
          <w:rFonts w:hint="eastAsia"/>
          <w:sz w:val="24"/>
          <w:szCs w:val="24"/>
          <w:lang w:val="en-US"/>
        </w:rPr>
        <w:t>,</w:t>
      </w:r>
      <w:r w:rsidR="00C57EE0" w:rsidRPr="00E70AB8">
        <w:rPr>
          <w:rFonts w:hint="eastAsia"/>
          <w:sz w:val="24"/>
          <w:szCs w:val="24"/>
          <w:lang w:val="en-US"/>
        </w:rPr>
        <w:t>尽量采取有意义的的包名</w:t>
      </w:r>
      <w:r w:rsidR="00C57EE0" w:rsidRPr="00E70AB8">
        <w:rPr>
          <w:rFonts w:hint="eastAsia"/>
          <w:sz w:val="24"/>
          <w:szCs w:val="24"/>
          <w:lang w:val="en-US"/>
        </w:rPr>
        <w:t>,</w:t>
      </w:r>
      <w:r w:rsidR="00C57EE0" w:rsidRPr="00E70AB8">
        <w:rPr>
          <w:rFonts w:hint="eastAsia"/>
          <w:sz w:val="24"/>
          <w:szCs w:val="24"/>
          <w:lang w:val="en-US"/>
        </w:rPr>
        <w:t>简短</w:t>
      </w:r>
      <w:r w:rsidR="00C57EE0" w:rsidRPr="00E70AB8">
        <w:rPr>
          <w:rFonts w:hint="eastAsia"/>
          <w:sz w:val="24"/>
          <w:szCs w:val="24"/>
          <w:lang w:val="en-US"/>
        </w:rPr>
        <w:t>,</w:t>
      </w:r>
      <w:r w:rsidR="00C57EE0" w:rsidRPr="00E70AB8">
        <w:rPr>
          <w:rFonts w:hint="eastAsia"/>
          <w:sz w:val="24"/>
          <w:szCs w:val="24"/>
          <w:lang w:val="en-US"/>
        </w:rPr>
        <w:t>有意义</w:t>
      </w:r>
      <w:r w:rsidR="00C57EE0" w:rsidRPr="00E70AB8">
        <w:rPr>
          <w:rFonts w:hint="eastAsia"/>
          <w:sz w:val="24"/>
          <w:szCs w:val="24"/>
          <w:lang w:val="en-US"/>
        </w:rPr>
        <w:t>,</w:t>
      </w:r>
      <w:r w:rsidR="00C57EE0" w:rsidRPr="00E70AB8">
        <w:rPr>
          <w:rFonts w:hint="eastAsia"/>
          <w:sz w:val="24"/>
          <w:szCs w:val="24"/>
          <w:lang w:val="en-US"/>
        </w:rPr>
        <w:t>不要和标准库发生冲突</w:t>
      </w:r>
    </w:p>
    <w:p w:rsidR="00C57EE0" w:rsidRPr="00E70AB8" w:rsidRDefault="00E447DC" w:rsidP="00C57EE0">
      <w:pPr>
        <w:rPr>
          <w:rFonts w:hint="eastAsia"/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2</w:t>
      </w:r>
      <w:r w:rsidRPr="00E70AB8">
        <w:rPr>
          <w:rFonts w:hint="eastAsia"/>
          <w:sz w:val="24"/>
          <w:szCs w:val="24"/>
          <w:lang w:val="en-US"/>
        </w:rPr>
        <w:t>）</w:t>
      </w:r>
      <w:r w:rsidR="00C57EE0" w:rsidRPr="00E70AB8">
        <w:rPr>
          <w:rFonts w:hint="eastAsia"/>
          <w:sz w:val="24"/>
          <w:szCs w:val="24"/>
          <w:lang w:val="en-US"/>
        </w:rPr>
        <w:t>.</w:t>
      </w:r>
      <w:r w:rsidR="00C57EE0" w:rsidRPr="00E70AB8">
        <w:rPr>
          <w:rFonts w:hint="eastAsia"/>
          <w:sz w:val="24"/>
          <w:szCs w:val="24"/>
          <w:lang w:val="en-US"/>
        </w:rPr>
        <w:t>变量名</w:t>
      </w:r>
      <w:r w:rsidR="00C57EE0" w:rsidRPr="00E70AB8">
        <w:rPr>
          <w:rFonts w:hint="eastAsia"/>
          <w:sz w:val="24"/>
          <w:szCs w:val="24"/>
          <w:lang w:val="en-US"/>
        </w:rPr>
        <w:t>,</w:t>
      </w:r>
      <w:r w:rsidR="00C57EE0" w:rsidRPr="00E70AB8">
        <w:rPr>
          <w:rFonts w:hint="eastAsia"/>
          <w:sz w:val="24"/>
          <w:szCs w:val="24"/>
          <w:lang w:val="en-US"/>
        </w:rPr>
        <w:t>函数名</w:t>
      </w:r>
      <w:r w:rsidR="00C57EE0" w:rsidRPr="00E70AB8">
        <w:rPr>
          <w:rFonts w:hint="eastAsia"/>
          <w:sz w:val="24"/>
          <w:szCs w:val="24"/>
          <w:lang w:val="en-US"/>
        </w:rPr>
        <w:t>,</w:t>
      </w:r>
      <w:r w:rsidR="00C57EE0" w:rsidRPr="00E70AB8">
        <w:rPr>
          <w:rFonts w:hint="eastAsia"/>
          <w:sz w:val="24"/>
          <w:szCs w:val="24"/>
          <w:lang w:val="en-US"/>
        </w:rPr>
        <w:t>常量名</w:t>
      </w:r>
      <w:r w:rsidR="00C57EE0" w:rsidRPr="00E70AB8">
        <w:rPr>
          <w:rFonts w:hint="eastAsia"/>
          <w:sz w:val="24"/>
          <w:szCs w:val="24"/>
          <w:lang w:val="en-US"/>
        </w:rPr>
        <w:t>:</w:t>
      </w:r>
      <w:r w:rsidR="00C57EE0" w:rsidRPr="00E70AB8">
        <w:rPr>
          <w:rFonts w:hint="eastAsia"/>
          <w:sz w:val="24"/>
          <w:szCs w:val="24"/>
          <w:lang w:val="en-US"/>
        </w:rPr>
        <w:t>采用驼峰法</w:t>
      </w:r>
    </w:p>
    <w:p w:rsidR="00C57EE0" w:rsidRPr="00E70AB8" w:rsidRDefault="00E447DC" w:rsidP="00C57EE0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3</w:t>
      </w:r>
      <w:r w:rsidRPr="00E70AB8">
        <w:rPr>
          <w:rFonts w:hint="eastAsia"/>
          <w:sz w:val="24"/>
          <w:szCs w:val="24"/>
          <w:lang w:val="en-US"/>
        </w:rPr>
        <w:t>）</w:t>
      </w:r>
      <w:r w:rsidR="00C57EE0" w:rsidRPr="00E70AB8">
        <w:rPr>
          <w:rFonts w:hint="eastAsia"/>
          <w:sz w:val="24"/>
          <w:szCs w:val="24"/>
          <w:lang w:val="en-US"/>
        </w:rPr>
        <w:t>.</w:t>
      </w:r>
      <w:r w:rsidR="00C57EE0" w:rsidRPr="00E70AB8">
        <w:rPr>
          <w:rFonts w:hint="eastAsia"/>
          <w:sz w:val="24"/>
          <w:szCs w:val="24"/>
          <w:lang w:val="en-US"/>
        </w:rPr>
        <w:t>如果</w:t>
      </w:r>
      <w:r w:rsidR="00C57EE0" w:rsidRPr="00E70AB8">
        <w:rPr>
          <w:rFonts w:hint="eastAsia"/>
          <w:sz w:val="24"/>
          <w:szCs w:val="24"/>
          <w:lang w:val="en-US"/>
        </w:rPr>
        <w:t xml:space="preserve"> </w:t>
      </w:r>
      <w:r w:rsidR="00C57EE0" w:rsidRPr="00E70AB8">
        <w:rPr>
          <w:rFonts w:hint="eastAsia"/>
          <w:sz w:val="24"/>
          <w:szCs w:val="24"/>
          <w:lang w:val="en-US"/>
        </w:rPr>
        <w:t>变量名</w:t>
      </w:r>
      <w:r w:rsidR="00C57EE0" w:rsidRPr="00E70AB8">
        <w:rPr>
          <w:rFonts w:hint="eastAsia"/>
          <w:sz w:val="24"/>
          <w:szCs w:val="24"/>
          <w:lang w:val="en-US"/>
        </w:rPr>
        <w:t>,</w:t>
      </w:r>
      <w:r w:rsidR="00C57EE0" w:rsidRPr="00E70AB8">
        <w:rPr>
          <w:rFonts w:hint="eastAsia"/>
          <w:sz w:val="24"/>
          <w:szCs w:val="24"/>
          <w:lang w:val="en-US"/>
        </w:rPr>
        <w:t>函数名</w:t>
      </w:r>
      <w:r w:rsidR="00C57EE0" w:rsidRPr="00E70AB8">
        <w:rPr>
          <w:rFonts w:hint="eastAsia"/>
          <w:sz w:val="24"/>
          <w:szCs w:val="24"/>
          <w:lang w:val="en-US"/>
        </w:rPr>
        <w:t>,</w:t>
      </w:r>
      <w:r w:rsidR="00C57EE0" w:rsidRPr="00E70AB8">
        <w:rPr>
          <w:rFonts w:hint="eastAsia"/>
          <w:sz w:val="24"/>
          <w:szCs w:val="24"/>
          <w:lang w:val="en-US"/>
        </w:rPr>
        <w:t>常量名</w:t>
      </w:r>
      <w:r w:rsidR="00C57EE0" w:rsidRPr="00E70AB8">
        <w:rPr>
          <w:rFonts w:hint="eastAsia"/>
          <w:sz w:val="24"/>
          <w:szCs w:val="24"/>
          <w:lang w:val="en-US"/>
        </w:rPr>
        <w:t xml:space="preserve"> </w:t>
      </w:r>
      <w:r w:rsidR="00C57EE0" w:rsidRPr="00E70AB8">
        <w:rPr>
          <w:rFonts w:hint="eastAsia"/>
          <w:sz w:val="24"/>
          <w:szCs w:val="24"/>
          <w:lang w:val="en-US"/>
        </w:rPr>
        <w:t>首字母</w:t>
      </w:r>
      <w:r w:rsidR="00C57EE0" w:rsidRPr="00E70AB8">
        <w:rPr>
          <w:rFonts w:hint="eastAsia"/>
          <w:color w:val="FF0000"/>
          <w:sz w:val="24"/>
          <w:szCs w:val="24"/>
          <w:lang w:val="en-US"/>
        </w:rPr>
        <w:t>大写</w:t>
      </w:r>
      <w:r w:rsidR="00C57EE0" w:rsidRPr="00E70AB8">
        <w:rPr>
          <w:rFonts w:hint="eastAsia"/>
          <w:sz w:val="24"/>
          <w:szCs w:val="24"/>
          <w:lang w:val="en-US"/>
        </w:rPr>
        <w:t>,</w:t>
      </w:r>
      <w:r w:rsidR="00C57EE0" w:rsidRPr="00E70AB8">
        <w:rPr>
          <w:rFonts w:hint="eastAsia"/>
          <w:sz w:val="24"/>
          <w:szCs w:val="24"/>
          <w:lang w:val="en-US"/>
        </w:rPr>
        <w:t>则可以</w:t>
      </w:r>
      <w:r w:rsidR="00C57EE0" w:rsidRPr="00E70AB8">
        <w:rPr>
          <w:rFonts w:hint="eastAsia"/>
          <w:color w:val="FF0000"/>
          <w:sz w:val="24"/>
          <w:szCs w:val="24"/>
          <w:lang w:val="en-US"/>
        </w:rPr>
        <w:t>被其他包访问</w:t>
      </w:r>
      <w:r w:rsidR="00C57EE0" w:rsidRPr="00E70AB8">
        <w:rPr>
          <w:rFonts w:hint="eastAsia"/>
          <w:sz w:val="24"/>
          <w:szCs w:val="24"/>
          <w:lang w:val="en-US"/>
        </w:rPr>
        <w:t>,</w:t>
      </w:r>
      <w:r w:rsidR="00C57EE0" w:rsidRPr="00E70AB8">
        <w:rPr>
          <w:rFonts w:hint="eastAsia"/>
          <w:sz w:val="24"/>
          <w:szCs w:val="24"/>
          <w:lang w:val="en-US"/>
        </w:rPr>
        <w:t>如果首字母</w:t>
      </w:r>
      <w:r w:rsidR="00C57EE0" w:rsidRPr="00E70AB8">
        <w:rPr>
          <w:rFonts w:hint="eastAsia"/>
          <w:color w:val="FF0000"/>
          <w:sz w:val="24"/>
          <w:szCs w:val="24"/>
          <w:lang w:val="en-US"/>
        </w:rPr>
        <w:t>小写</w:t>
      </w:r>
      <w:r w:rsidR="00C57EE0" w:rsidRPr="00E70AB8">
        <w:rPr>
          <w:rFonts w:hint="eastAsia"/>
          <w:sz w:val="24"/>
          <w:szCs w:val="24"/>
          <w:lang w:val="en-US"/>
        </w:rPr>
        <w:t>,</w:t>
      </w:r>
      <w:r w:rsidR="00C57EE0" w:rsidRPr="00E70AB8">
        <w:rPr>
          <w:rFonts w:hint="eastAsia"/>
          <w:sz w:val="24"/>
          <w:szCs w:val="24"/>
          <w:lang w:val="en-US"/>
        </w:rPr>
        <w:t>则只能在</w:t>
      </w:r>
      <w:r w:rsidR="00C57EE0" w:rsidRPr="00E70AB8">
        <w:rPr>
          <w:rFonts w:hint="eastAsia"/>
          <w:color w:val="FF0000"/>
          <w:sz w:val="24"/>
          <w:szCs w:val="24"/>
          <w:lang w:val="en-US"/>
        </w:rPr>
        <w:t>本包中</w:t>
      </w:r>
      <w:r w:rsidR="00C57EE0" w:rsidRPr="00E70AB8">
        <w:rPr>
          <w:rFonts w:hint="eastAsia"/>
          <w:sz w:val="24"/>
          <w:szCs w:val="24"/>
          <w:lang w:val="en-US"/>
        </w:rPr>
        <w:t>使用</w:t>
      </w:r>
      <w:r w:rsidR="00C57EE0" w:rsidRPr="00E70AB8">
        <w:rPr>
          <w:rFonts w:hint="eastAsia"/>
          <w:sz w:val="24"/>
          <w:szCs w:val="24"/>
          <w:lang w:val="en-US"/>
        </w:rPr>
        <w:t>(</w:t>
      </w:r>
      <w:r w:rsidR="00C57EE0" w:rsidRPr="00E70AB8">
        <w:rPr>
          <w:rFonts w:hint="eastAsia"/>
          <w:sz w:val="24"/>
          <w:szCs w:val="24"/>
          <w:lang w:val="en-US"/>
        </w:rPr>
        <w:t>可简单理解成</w:t>
      </w:r>
      <w:r w:rsidR="00C57EE0" w:rsidRPr="00E70AB8">
        <w:rPr>
          <w:rFonts w:hint="eastAsia"/>
          <w:sz w:val="24"/>
          <w:szCs w:val="24"/>
          <w:lang w:val="en-US"/>
        </w:rPr>
        <w:t>:</w:t>
      </w:r>
      <w:r w:rsidR="00C57EE0" w:rsidRPr="00E70AB8">
        <w:rPr>
          <w:rFonts w:hint="eastAsia"/>
          <w:sz w:val="24"/>
          <w:szCs w:val="24"/>
          <w:lang w:val="en-US"/>
        </w:rPr>
        <w:t>首字母大写是共公有的</w:t>
      </w:r>
      <w:r w:rsidR="00C57EE0" w:rsidRPr="00E70AB8">
        <w:rPr>
          <w:rFonts w:hint="eastAsia"/>
          <w:sz w:val="24"/>
          <w:szCs w:val="24"/>
          <w:lang w:val="en-US"/>
        </w:rPr>
        <w:t>,</w:t>
      </w:r>
      <w:r w:rsidR="00C57EE0" w:rsidRPr="00E70AB8">
        <w:rPr>
          <w:rFonts w:hint="eastAsia"/>
          <w:sz w:val="24"/>
          <w:szCs w:val="24"/>
          <w:lang w:val="en-US"/>
        </w:rPr>
        <w:t>首字母小写是私有的</w:t>
      </w:r>
      <w:r w:rsidR="00C57EE0" w:rsidRPr="00E70AB8">
        <w:rPr>
          <w:rFonts w:hint="eastAsia"/>
          <w:sz w:val="24"/>
          <w:szCs w:val="24"/>
          <w:lang w:val="en-US"/>
        </w:rPr>
        <w:t>)</w:t>
      </w:r>
    </w:p>
    <w:p w:rsidR="0027030E" w:rsidRPr="00E70AB8" w:rsidRDefault="0027030E" w:rsidP="00C57EE0">
      <w:pPr>
        <w:rPr>
          <w:sz w:val="24"/>
          <w:szCs w:val="24"/>
          <w:lang w:val="en-US"/>
        </w:rPr>
      </w:pPr>
    </w:p>
    <w:p w:rsidR="0027030E" w:rsidRPr="00E70AB8" w:rsidRDefault="0027030E" w:rsidP="00C57EE0">
      <w:pPr>
        <w:rPr>
          <w:rFonts w:hint="eastAsia"/>
          <w:sz w:val="24"/>
          <w:szCs w:val="24"/>
          <w:lang w:val="en-US"/>
        </w:rPr>
      </w:pPr>
    </w:p>
    <w:p w:rsidR="00EE2A93" w:rsidRPr="00E70AB8" w:rsidRDefault="00EE2A93" w:rsidP="00B200BE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18" w:name="_Toc152965084"/>
      <w:r w:rsidRPr="00E70AB8">
        <w:rPr>
          <w:rFonts w:hint="eastAsia"/>
          <w:sz w:val="24"/>
          <w:szCs w:val="24"/>
        </w:rPr>
        <w:lastRenderedPageBreak/>
        <w:t>运算符</w:t>
      </w:r>
      <w:bookmarkEnd w:id="18"/>
    </w:p>
    <w:p w:rsidR="00784180" w:rsidRPr="00E70AB8" w:rsidRDefault="00AD2268" w:rsidP="0021033A">
      <w:pPr>
        <w:pStyle w:val="2"/>
        <w:rPr>
          <w:rFonts w:hint="eastAsia"/>
          <w:sz w:val="24"/>
          <w:szCs w:val="24"/>
        </w:rPr>
      </w:pPr>
      <w:bookmarkStart w:id="19" w:name="_Toc152965085"/>
      <w:r w:rsidRPr="00E70AB8">
        <w:rPr>
          <w:rFonts w:hint="eastAsia"/>
          <w:sz w:val="24"/>
          <w:szCs w:val="24"/>
        </w:rPr>
        <w:t>2</w:t>
      </w:r>
      <w:r w:rsidRPr="00E70AB8">
        <w:rPr>
          <w:sz w:val="24"/>
          <w:szCs w:val="24"/>
        </w:rPr>
        <w:t>.1</w:t>
      </w:r>
      <w:r w:rsidR="00784180" w:rsidRPr="00E70AB8">
        <w:rPr>
          <w:rFonts w:hint="eastAsia"/>
          <w:sz w:val="24"/>
          <w:szCs w:val="24"/>
        </w:rPr>
        <w:t>算数运算符</w:t>
      </w:r>
      <w:bookmarkEnd w:id="19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5"/>
      </w:tblGrid>
      <w:tr w:rsidR="00784180" w:rsidRPr="00E70AB8" w:rsidTr="00784180"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运算符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运算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范例</w:t>
            </w:r>
          </w:p>
        </w:tc>
        <w:tc>
          <w:tcPr>
            <w:tcW w:w="2255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结果</w:t>
            </w:r>
          </w:p>
        </w:tc>
      </w:tr>
      <w:tr w:rsidR="00784180" w:rsidRPr="00E70AB8" w:rsidTr="00784180"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+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正号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+</w:t>
            </w:r>
            <w:r w:rsidRPr="00E70AB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784180" w:rsidRPr="00E70AB8" w:rsidTr="00784180"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负号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-</w:t>
            </w:r>
            <w:r w:rsidRPr="00E70AB8">
              <w:rPr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-</w:t>
            </w:r>
            <w:r w:rsidRPr="00E70AB8">
              <w:rPr>
                <w:sz w:val="24"/>
                <w:szCs w:val="24"/>
              </w:rPr>
              <w:t>3</w:t>
            </w:r>
          </w:p>
        </w:tc>
      </w:tr>
      <w:tr w:rsidR="00784180" w:rsidRPr="00E70AB8" w:rsidTr="00784180"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+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加号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5</w:t>
            </w:r>
            <w:r w:rsidRPr="00E70AB8">
              <w:rPr>
                <w:sz w:val="24"/>
                <w:szCs w:val="24"/>
              </w:rPr>
              <w:t>+5</w:t>
            </w:r>
          </w:p>
        </w:tc>
        <w:tc>
          <w:tcPr>
            <w:tcW w:w="2255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1</w:t>
            </w:r>
            <w:r w:rsidRPr="00E70AB8">
              <w:rPr>
                <w:sz w:val="24"/>
                <w:szCs w:val="24"/>
              </w:rPr>
              <w:t>0</w:t>
            </w:r>
          </w:p>
        </w:tc>
      </w:tr>
      <w:tr w:rsidR="00784180" w:rsidRPr="00E70AB8" w:rsidTr="00784180"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减号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5</w:t>
            </w:r>
            <w:r w:rsidRPr="00E70AB8">
              <w:rPr>
                <w:sz w:val="24"/>
                <w:szCs w:val="24"/>
              </w:rPr>
              <w:t>-4</w:t>
            </w:r>
          </w:p>
        </w:tc>
        <w:tc>
          <w:tcPr>
            <w:tcW w:w="2255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784180" w:rsidRPr="00E70AB8" w:rsidTr="00784180"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*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乘号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2</w:t>
            </w:r>
            <w:r w:rsidRPr="00E70AB8">
              <w:rPr>
                <w:sz w:val="24"/>
                <w:szCs w:val="24"/>
              </w:rPr>
              <w:t>*3</w:t>
            </w:r>
          </w:p>
        </w:tc>
        <w:tc>
          <w:tcPr>
            <w:tcW w:w="2255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6</w:t>
            </w:r>
          </w:p>
        </w:tc>
      </w:tr>
      <w:tr w:rsidR="00784180" w:rsidRPr="00E70AB8" w:rsidTr="00784180"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除号</w:t>
            </w:r>
          </w:p>
        </w:tc>
        <w:tc>
          <w:tcPr>
            <w:tcW w:w="2254" w:type="dxa"/>
          </w:tcPr>
          <w:p w:rsidR="00784180" w:rsidRPr="00E70AB8" w:rsidRDefault="00784180" w:rsidP="009F2D3C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sz w:val="24"/>
                <w:szCs w:val="24"/>
                <w:lang w:val="en-US"/>
              </w:rPr>
              <w:t>5/2</w:t>
            </w:r>
          </w:p>
        </w:tc>
        <w:tc>
          <w:tcPr>
            <w:tcW w:w="2255" w:type="dxa"/>
          </w:tcPr>
          <w:p w:rsidR="00784180" w:rsidRPr="00E70AB8" w:rsidRDefault="00784180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2</w:t>
            </w:r>
            <w:r w:rsidRPr="00E70AB8">
              <w:rPr>
                <w:rFonts w:hint="eastAsia"/>
                <w:sz w:val="24"/>
                <w:szCs w:val="24"/>
              </w:rPr>
              <w:t>（取商去掉余数）</w:t>
            </w:r>
          </w:p>
        </w:tc>
      </w:tr>
      <w:tr w:rsidR="00784180" w:rsidRPr="00E70AB8" w:rsidTr="00784180">
        <w:tc>
          <w:tcPr>
            <w:tcW w:w="2254" w:type="dxa"/>
          </w:tcPr>
          <w:p w:rsidR="00784180" w:rsidRPr="00E70AB8" w:rsidRDefault="00314D1A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%</w:t>
            </w:r>
          </w:p>
        </w:tc>
        <w:tc>
          <w:tcPr>
            <w:tcW w:w="2254" w:type="dxa"/>
          </w:tcPr>
          <w:p w:rsidR="00784180" w:rsidRPr="00E70AB8" w:rsidRDefault="00314D1A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取模（取余）</w:t>
            </w:r>
          </w:p>
        </w:tc>
        <w:tc>
          <w:tcPr>
            <w:tcW w:w="2254" w:type="dxa"/>
          </w:tcPr>
          <w:p w:rsidR="00784180" w:rsidRPr="00E70AB8" w:rsidRDefault="00314D1A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5</w:t>
            </w:r>
            <w:r w:rsidRPr="00E70AB8">
              <w:rPr>
                <w:sz w:val="24"/>
                <w:szCs w:val="24"/>
              </w:rPr>
              <w:t>%2</w:t>
            </w:r>
          </w:p>
        </w:tc>
        <w:tc>
          <w:tcPr>
            <w:tcW w:w="2255" w:type="dxa"/>
          </w:tcPr>
          <w:p w:rsidR="00784180" w:rsidRPr="00E70AB8" w:rsidRDefault="00314D1A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784180" w:rsidRPr="00E70AB8" w:rsidTr="00784180">
        <w:tc>
          <w:tcPr>
            <w:tcW w:w="2254" w:type="dxa"/>
          </w:tcPr>
          <w:p w:rsidR="00784180" w:rsidRPr="00E70AB8" w:rsidRDefault="00314D1A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+</w:t>
            </w:r>
            <w:r w:rsidRPr="00E70AB8">
              <w:rPr>
                <w:sz w:val="24"/>
                <w:szCs w:val="24"/>
              </w:rPr>
              <w:t>+</w:t>
            </w:r>
          </w:p>
        </w:tc>
        <w:tc>
          <w:tcPr>
            <w:tcW w:w="2254" w:type="dxa"/>
          </w:tcPr>
          <w:p w:rsidR="00784180" w:rsidRPr="00E70AB8" w:rsidRDefault="00314D1A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自增</w:t>
            </w:r>
          </w:p>
        </w:tc>
        <w:tc>
          <w:tcPr>
            <w:tcW w:w="2254" w:type="dxa"/>
          </w:tcPr>
          <w:p w:rsidR="00784180" w:rsidRPr="00E70AB8" w:rsidRDefault="00F57274" w:rsidP="009F2D3C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sz w:val="24"/>
                <w:szCs w:val="24"/>
                <w:lang w:val="en-US"/>
              </w:rPr>
              <w:t>a=2 a++</w:t>
            </w:r>
          </w:p>
        </w:tc>
        <w:tc>
          <w:tcPr>
            <w:tcW w:w="2255" w:type="dxa"/>
          </w:tcPr>
          <w:p w:rsidR="00784180" w:rsidRPr="00E70AB8" w:rsidRDefault="00F57274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784180" w:rsidRPr="00E70AB8" w:rsidTr="00784180">
        <w:tc>
          <w:tcPr>
            <w:tcW w:w="2254" w:type="dxa"/>
          </w:tcPr>
          <w:p w:rsidR="00784180" w:rsidRPr="00E70AB8" w:rsidRDefault="00F57274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-</w:t>
            </w:r>
            <w:r w:rsidRPr="00E70AB8">
              <w:rPr>
                <w:sz w:val="24"/>
                <w:szCs w:val="24"/>
              </w:rPr>
              <w:t>-</w:t>
            </w:r>
          </w:p>
        </w:tc>
        <w:tc>
          <w:tcPr>
            <w:tcW w:w="2254" w:type="dxa"/>
          </w:tcPr>
          <w:p w:rsidR="00784180" w:rsidRPr="00E70AB8" w:rsidRDefault="00F57274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自减</w:t>
            </w:r>
          </w:p>
        </w:tc>
        <w:tc>
          <w:tcPr>
            <w:tcW w:w="2254" w:type="dxa"/>
          </w:tcPr>
          <w:p w:rsidR="00784180" w:rsidRPr="00E70AB8" w:rsidRDefault="00F57274" w:rsidP="009F2D3C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</w:rPr>
              <w:t>a</w:t>
            </w:r>
            <w:r w:rsidRPr="00E70AB8">
              <w:rPr>
                <w:sz w:val="24"/>
                <w:szCs w:val="24"/>
                <w:lang w:val="en-US"/>
              </w:rPr>
              <w:t>=2 a--</w:t>
            </w:r>
          </w:p>
        </w:tc>
        <w:tc>
          <w:tcPr>
            <w:tcW w:w="2255" w:type="dxa"/>
          </w:tcPr>
          <w:p w:rsidR="00784180" w:rsidRPr="00E70AB8" w:rsidRDefault="00F57274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784180" w:rsidRPr="00E70AB8" w:rsidTr="00784180">
        <w:tc>
          <w:tcPr>
            <w:tcW w:w="2254" w:type="dxa"/>
          </w:tcPr>
          <w:p w:rsidR="00784180" w:rsidRPr="00E70AB8" w:rsidRDefault="00F57274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+</w:t>
            </w:r>
          </w:p>
        </w:tc>
        <w:tc>
          <w:tcPr>
            <w:tcW w:w="2254" w:type="dxa"/>
          </w:tcPr>
          <w:p w:rsidR="00784180" w:rsidRPr="00E70AB8" w:rsidRDefault="00F57274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字符串相加</w:t>
            </w:r>
          </w:p>
        </w:tc>
        <w:tc>
          <w:tcPr>
            <w:tcW w:w="2254" w:type="dxa"/>
          </w:tcPr>
          <w:p w:rsidR="00784180" w:rsidRPr="00E70AB8" w:rsidRDefault="00F57274" w:rsidP="009F2D3C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sz w:val="24"/>
                <w:szCs w:val="24"/>
                <w:lang w:val="en-US"/>
              </w:rPr>
              <w:t>“he” + “</w:t>
            </w:r>
            <w:proofErr w:type="spellStart"/>
            <w:r w:rsidRPr="00E70AB8">
              <w:rPr>
                <w:sz w:val="24"/>
                <w:szCs w:val="24"/>
                <w:lang w:val="en-US"/>
              </w:rPr>
              <w:t>llo</w:t>
            </w:r>
            <w:proofErr w:type="spellEnd"/>
            <w:r w:rsidRPr="00E70AB8">
              <w:rPr>
                <w:sz w:val="24"/>
                <w:szCs w:val="24"/>
                <w:lang w:val="en-US"/>
              </w:rPr>
              <w:t>”</w:t>
            </w:r>
          </w:p>
        </w:tc>
        <w:tc>
          <w:tcPr>
            <w:tcW w:w="2255" w:type="dxa"/>
          </w:tcPr>
          <w:p w:rsidR="00784180" w:rsidRPr="00E70AB8" w:rsidRDefault="00F57274" w:rsidP="009F2D3C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>“hello”</w:t>
            </w:r>
          </w:p>
        </w:tc>
      </w:tr>
    </w:tbl>
    <w:p w:rsidR="009F2D3C" w:rsidRPr="00E70AB8" w:rsidRDefault="009F2D3C" w:rsidP="009F2D3C">
      <w:pPr>
        <w:rPr>
          <w:sz w:val="24"/>
          <w:szCs w:val="24"/>
        </w:rPr>
      </w:pPr>
    </w:p>
    <w:p w:rsidR="00897E53" w:rsidRPr="00E70AB8" w:rsidRDefault="00897E53" w:rsidP="00897E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package 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// 1.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除法：如果运算数都是整数，那么除后，去掉小数部分，保留整数部分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 xml:space="preserve">5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/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2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)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 2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f1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float64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 xml:space="preserve">5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/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2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(f1)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 2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//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如果希望保留小数部分，则需要有浮点数参与运算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 xml:space="preserve">5.0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/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2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)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 2.5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// 2. %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 xml:space="preserve">5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%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2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)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 1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// 3. ++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和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--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使用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n1 :=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10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n1++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(n1)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 11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n1--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(n1)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 10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}</w:t>
      </w:r>
    </w:p>
    <w:p w:rsidR="007B077A" w:rsidRPr="00E70AB8" w:rsidRDefault="007B077A" w:rsidP="009F2D3C">
      <w:pPr>
        <w:rPr>
          <w:sz w:val="24"/>
          <w:szCs w:val="24"/>
          <w:lang w:val="en-US"/>
        </w:rPr>
      </w:pPr>
    </w:p>
    <w:p w:rsidR="00C54526" w:rsidRPr="00E70AB8" w:rsidRDefault="00C54526" w:rsidP="00C54526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细节说明</w:t>
      </w:r>
    </w:p>
    <w:p w:rsidR="00C54526" w:rsidRPr="00E70AB8" w:rsidRDefault="00C54526" w:rsidP="00C54526">
      <w:pPr>
        <w:rPr>
          <w:sz w:val="24"/>
          <w:szCs w:val="24"/>
          <w:lang w:val="en-US"/>
        </w:rPr>
      </w:pPr>
    </w:p>
    <w:p w:rsidR="00C54526" w:rsidRPr="00E70AB8" w:rsidRDefault="00C54526" w:rsidP="00C54526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lastRenderedPageBreak/>
        <w:t>1).</w:t>
      </w:r>
      <w:r w:rsidRPr="00E70AB8">
        <w:rPr>
          <w:rFonts w:hint="eastAsia"/>
          <w:sz w:val="24"/>
          <w:szCs w:val="24"/>
          <w:lang w:val="en-US"/>
        </w:rPr>
        <w:t>对于除号</w:t>
      </w:r>
      <w:r w:rsidRPr="00E70AB8">
        <w:rPr>
          <w:rFonts w:hint="eastAsia"/>
          <w:sz w:val="24"/>
          <w:szCs w:val="24"/>
          <w:lang w:val="en-US"/>
        </w:rPr>
        <w:t>"/",</w:t>
      </w:r>
      <w:r w:rsidRPr="00E70AB8">
        <w:rPr>
          <w:rFonts w:hint="eastAsia"/>
          <w:sz w:val="24"/>
          <w:szCs w:val="24"/>
          <w:lang w:val="en-US"/>
        </w:rPr>
        <w:t>它的整数除和小数除是有区别的</w:t>
      </w:r>
      <w:r w:rsidRPr="00E70AB8">
        <w:rPr>
          <w:rFonts w:hint="eastAsia"/>
          <w:sz w:val="24"/>
          <w:szCs w:val="24"/>
          <w:lang w:val="en-US"/>
        </w:rPr>
        <w:t>:</w:t>
      </w:r>
      <w:r w:rsidRPr="00E70AB8">
        <w:rPr>
          <w:rFonts w:hint="eastAsia"/>
          <w:sz w:val="24"/>
          <w:szCs w:val="24"/>
          <w:lang w:val="en-US"/>
        </w:rPr>
        <w:t>整数之间做除法时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只保留整数部分而舍弃小数部分</w:t>
      </w:r>
      <w:r w:rsidRPr="00E70AB8">
        <w:rPr>
          <w:rFonts w:hint="eastAsia"/>
          <w:sz w:val="24"/>
          <w:szCs w:val="24"/>
          <w:lang w:val="en-US"/>
        </w:rPr>
        <w:t>,</w:t>
      </w:r>
      <w:proofErr w:type="spellStart"/>
      <w:r w:rsidRPr="00E70AB8">
        <w:rPr>
          <w:rFonts w:hint="eastAsia"/>
          <w:sz w:val="24"/>
          <w:szCs w:val="24"/>
          <w:lang w:val="en-US"/>
        </w:rPr>
        <w:t>eg</w:t>
      </w:r>
      <w:proofErr w:type="spellEnd"/>
      <w:r w:rsidRPr="00E70AB8">
        <w:rPr>
          <w:rFonts w:hint="eastAsia"/>
          <w:sz w:val="24"/>
          <w:szCs w:val="24"/>
          <w:lang w:val="en-US"/>
        </w:rPr>
        <w:t>: x := 15/4,</w:t>
      </w:r>
      <w:r w:rsidRPr="00E70AB8">
        <w:rPr>
          <w:rFonts w:hint="eastAsia"/>
          <w:sz w:val="24"/>
          <w:szCs w:val="24"/>
          <w:lang w:val="en-US"/>
        </w:rPr>
        <w:t>结果是</w:t>
      </w:r>
      <w:r w:rsidRPr="00E70AB8">
        <w:rPr>
          <w:rFonts w:hint="eastAsia"/>
          <w:sz w:val="24"/>
          <w:szCs w:val="24"/>
          <w:lang w:val="en-US"/>
        </w:rPr>
        <w:t>3</w:t>
      </w:r>
    </w:p>
    <w:p w:rsidR="00C54526" w:rsidRPr="00E70AB8" w:rsidRDefault="00C54526" w:rsidP="00C54526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2).</w:t>
      </w:r>
      <w:r w:rsidRPr="00E70AB8">
        <w:rPr>
          <w:rFonts w:hint="eastAsia"/>
          <w:sz w:val="24"/>
          <w:szCs w:val="24"/>
          <w:lang w:val="en-US"/>
        </w:rPr>
        <w:t>当对一个数取模时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可以等价</w:t>
      </w:r>
      <w:r w:rsidRPr="00E70AB8">
        <w:rPr>
          <w:rFonts w:hint="eastAsia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hint="eastAsia"/>
          <w:sz w:val="24"/>
          <w:szCs w:val="24"/>
          <w:lang w:val="en-US"/>
        </w:rPr>
        <w:t>a%b</w:t>
      </w:r>
      <w:proofErr w:type="spellEnd"/>
      <w:r w:rsidRPr="00E70AB8">
        <w:rPr>
          <w:rFonts w:hint="eastAsia"/>
          <w:sz w:val="24"/>
          <w:szCs w:val="24"/>
          <w:lang w:val="en-US"/>
        </w:rPr>
        <w:t xml:space="preserve"> = a - a / b * b, </w:t>
      </w:r>
      <w:r w:rsidRPr="00E70AB8">
        <w:rPr>
          <w:rFonts w:hint="eastAsia"/>
          <w:sz w:val="24"/>
          <w:szCs w:val="24"/>
          <w:lang w:val="en-US"/>
        </w:rPr>
        <w:t>这样我们可以看到取模的一个本质运算</w:t>
      </w:r>
    </w:p>
    <w:p w:rsidR="00C54526" w:rsidRPr="00E70AB8" w:rsidRDefault="00C54526" w:rsidP="00C54526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3).go</w:t>
      </w:r>
      <w:r w:rsidRPr="00E70AB8">
        <w:rPr>
          <w:rFonts w:hint="eastAsia"/>
          <w:sz w:val="24"/>
          <w:szCs w:val="24"/>
          <w:lang w:val="en-US"/>
        </w:rPr>
        <w:t>的自增自减只能当做一个独立的语言来使用是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不能这样使用</w:t>
      </w:r>
      <w:r w:rsidRPr="00E70AB8">
        <w:rPr>
          <w:rFonts w:hint="eastAsia"/>
          <w:sz w:val="24"/>
          <w:szCs w:val="24"/>
          <w:lang w:val="en-US"/>
        </w:rPr>
        <w:t xml:space="preserve">: b := a++ </w:t>
      </w:r>
      <w:r w:rsidRPr="00E70AB8">
        <w:rPr>
          <w:rFonts w:hint="eastAsia"/>
          <w:sz w:val="24"/>
          <w:szCs w:val="24"/>
          <w:lang w:val="en-US"/>
        </w:rPr>
        <w:t>或者</w:t>
      </w:r>
      <w:r w:rsidRPr="00E70AB8">
        <w:rPr>
          <w:rFonts w:hint="eastAsia"/>
          <w:sz w:val="24"/>
          <w:szCs w:val="24"/>
          <w:lang w:val="en-US"/>
        </w:rPr>
        <w:t xml:space="preserve"> b := a--</w:t>
      </w:r>
    </w:p>
    <w:p w:rsidR="00C54526" w:rsidRPr="00E70AB8" w:rsidRDefault="00C54526" w:rsidP="00C54526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4).go</w:t>
      </w:r>
      <w:r w:rsidRPr="00E70AB8">
        <w:rPr>
          <w:rFonts w:hint="eastAsia"/>
          <w:sz w:val="24"/>
          <w:szCs w:val="24"/>
          <w:lang w:val="en-US"/>
        </w:rPr>
        <w:t>的</w:t>
      </w:r>
      <w:r w:rsidRPr="00E70AB8">
        <w:rPr>
          <w:rFonts w:hint="eastAsia"/>
          <w:sz w:val="24"/>
          <w:szCs w:val="24"/>
          <w:lang w:val="en-US"/>
        </w:rPr>
        <w:t>++,--</w:t>
      </w:r>
      <w:r w:rsidRPr="00E70AB8">
        <w:rPr>
          <w:rFonts w:hint="eastAsia"/>
          <w:sz w:val="24"/>
          <w:szCs w:val="24"/>
          <w:lang w:val="en-US"/>
        </w:rPr>
        <w:t>只能写在变量后面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不能写在变量前面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即</w:t>
      </w:r>
      <w:r w:rsidRPr="00E70AB8">
        <w:rPr>
          <w:rFonts w:hint="eastAsia"/>
          <w:sz w:val="24"/>
          <w:szCs w:val="24"/>
          <w:lang w:val="en-US"/>
        </w:rPr>
        <w:t>:</w:t>
      </w:r>
      <w:r w:rsidRPr="00E70AB8">
        <w:rPr>
          <w:rFonts w:hint="eastAsia"/>
          <w:sz w:val="24"/>
          <w:szCs w:val="24"/>
          <w:lang w:val="en-US"/>
        </w:rPr>
        <w:t>只有</w:t>
      </w:r>
      <w:r w:rsidRPr="00E70AB8">
        <w:rPr>
          <w:rFonts w:hint="eastAsia"/>
          <w:sz w:val="24"/>
          <w:szCs w:val="24"/>
          <w:lang w:val="en-US"/>
        </w:rPr>
        <w:t>a++,a--,</w:t>
      </w:r>
      <w:r w:rsidRPr="00E70AB8">
        <w:rPr>
          <w:rFonts w:hint="eastAsia"/>
          <w:sz w:val="24"/>
          <w:szCs w:val="24"/>
          <w:lang w:val="en-US"/>
        </w:rPr>
        <w:t>没有</w:t>
      </w:r>
      <w:r w:rsidRPr="00E70AB8">
        <w:rPr>
          <w:rFonts w:hint="eastAsia"/>
          <w:sz w:val="24"/>
          <w:szCs w:val="24"/>
          <w:lang w:val="en-US"/>
        </w:rPr>
        <w:t>++a,--a</w:t>
      </w:r>
    </w:p>
    <w:p w:rsidR="003C1C64" w:rsidRPr="00E70AB8" w:rsidRDefault="00C54526" w:rsidP="003C1C64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5).go</w:t>
      </w:r>
      <w:r w:rsidRPr="00E70AB8">
        <w:rPr>
          <w:rFonts w:hint="eastAsia"/>
          <w:sz w:val="24"/>
          <w:szCs w:val="24"/>
          <w:lang w:val="en-US"/>
        </w:rPr>
        <w:t>的设计者去掉</w:t>
      </w:r>
      <w:r w:rsidRPr="00E70AB8">
        <w:rPr>
          <w:rFonts w:hint="eastAsia"/>
          <w:sz w:val="24"/>
          <w:szCs w:val="24"/>
          <w:lang w:val="en-US"/>
        </w:rPr>
        <w:t>java/c</w:t>
      </w:r>
      <w:r w:rsidRPr="00E70AB8">
        <w:rPr>
          <w:rFonts w:hint="eastAsia"/>
          <w:sz w:val="24"/>
          <w:szCs w:val="24"/>
          <w:lang w:val="en-US"/>
        </w:rPr>
        <w:t>中的自增自减的容易混淆的写法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让</w:t>
      </w:r>
      <w:r w:rsidRPr="00E70AB8">
        <w:rPr>
          <w:rFonts w:hint="eastAsia"/>
          <w:sz w:val="24"/>
          <w:szCs w:val="24"/>
          <w:lang w:val="en-US"/>
        </w:rPr>
        <w:t>go</w:t>
      </w:r>
      <w:r w:rsidRPr="00E70AB8">
        <w:rPr>
          <w:rFonts w:hint="eastAsia"/>
          <w:sz w:val="24"/>
          <w:szCs w:val="24"/>
          <w:lang w:val="en-US"/>
        </w:rPr>
        <w:t>更加简洁统一</w:t>
      </w:r>
    </w:p>
    <w:p w:rsidR="003C1C64" w:rsidRPr="00E70AB8" w:rsidRDefault="003C1C64" w:rsidP="003C1C64">
      <w:pPr>
        <w:rPr>
          <w:sz w:val="24"/>
          <w:szCs w:val="24"/>
          <w:lang w:val="en-US"/>
        </w:rPr>
      </w:pPr>
    </w:p>
    <w:p w:rsidR="001D0B44" w:rsidRPr="00E70AB8" w:rsidRDefault="00AF293D" w:rsidP="003C1C64">
      <w:pPr>
        <w:pStyle w:val="2"/>
        <w:rPr>
          <w:sz w:val="24"/>
          <w:szCs w:val="24"/>
          <w:lang w:val="en-US"/>
        </w:rPr>
      </w:pPr>
      <w:bookmarkStart w:id="20" w:name="_Toc152965086"/>
      <w:r w:rsidRPr="00E70AB8">
        <w:rPr>
          <w:sz w:val="24"/>
          <w:szCs w:val="24"/>
          <w:lang w:val="en-US"/>
        </w:rPr>
        <w:t>2.</w:t>
      </w:r>
      <w:r w:rsidR="001D0B44" w:rsidRPr="00E70AB8">
        <w:rPr>
          <w:sz w:val="24"/>
          <w:szCs w:val="24"/>
          <w:lang w:val="en-US"/>
        </w:rPr>
        <w:t>2.</w:t>
      </w:r>
      <w:r w:rsidR="001D0B44" w:rsidRPr="00E70AB8">
        <w:rPr>
          <w:rFonts w:ascii="宋体" w:hAnsi="宋体" w:cs="宋体"/>
          <w:sz w:val="24"/>
          <w:szCs w:val="24"/>
          <w:lang w:val="en-US"/>
        </w:rPr>
        <w:t>关系运算符</w:t>
      </w:r>
      <w:bookmarkEnd w:id="20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88"/>
        <w:gridCol w:w="5811"/>
        <w:gridCol w:w="2218"/>
      </w:tblGrid>
      <w:tr w:rsidR="00F159F7" w:rsidRPr="00E70AB8" w:rsidTr="00F159F7">
        <w:tc>
          <w:tcPr>
            <w:tcW w:w="988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运算符</w:t>
            </w:r>
          </w:p>
        </w:tc>
        <w:tc>
          <w:tcPr>
            <w:tcW w:w="5811" w:type="dxa"/>
          </w:tcPr>
          <w:p w:rsidR="00F159F7" w:rsidRPr="00E70AB8" w:rsidRDefault="00F159F7" w:rsidP="001D0B44">
            <w:pPr>
              <w:rPr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2218" w:type="dxa"/>
          </w:tcPr>
          <w:p w:rsidR="00F159F7" w:rsidRPr="00E70AB8" w:rsidRDefault="00F159F7" w:rsidP="001D0B44">
            <w:pPr>
              <w:rPr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实例</w:t>
            </w:r>
          </w:p>
        </w:tc>
      </w:tr>
      <w:tr w:rsidR="00F159F7" w:rsidRPr="00E70AB8" w:rsidTr="00F159F7">
        <w:tc>
          <w:tcPr>
            <w:tcW w:w="988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>==</w:t>
            </w:r>
          </w:p>
        </w:tc>
        <w:tc>
          <w:tcPr>
            <w:tcW w:w="5811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>检查两个值是否相等，如果相等返回</w:t>
            </w:r>
            <w:r w:rsidRPr="00E70AB8">
              <w:rPr>
                <w:sz w:val="24"/>
                <w:szCs w:val="24"/>
              </w:rPr>
              <w:t xml:space="preserve"> True </w:t>
            </w:r>
            <w:r w:rsidRPr="00E70AB8">
              <w:rPr>
                <w:sz w:val="24"/>
                <w:szCs w:val="24"/>
              </w:rPr>
              <w:t>否则返回</w:t>
            </w:r>
            <w:r w:rsidRPr="00E70AB8">
              <w:rPr>
                <w:sz w:val="24"/>
                <w:szCs w:val="24"/>
              </w:rPr>
              <w:t xml:space="preserve"> False</w:t>
            </w:r>
            <w:r w:rsidRPr="00E70AB8">
              <w:rPr>
                <w:sz w:val="24"/>
                <w:szCs w:val="24"/>
              </w:rPr>
              <w:t>。</w:t>
            </w:r>
          </w:p>
        </w:tc>
        <w:tc>
          <w:tcPr>
            <w:tcW w:w="2218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 xml:space="preserve">(A == B) </w:t>
            </w:r>
            <w:r w:rsidRPr="00E70AB8">
              <w:rPr>
                <w:sz w:val="24"/>
                <w:szCs w:val="24"/>
              </w:rPr>
              <w:t>为</w:t>
            </w:r>
            <w:r w:rsidRPr="00E70AB8">
              <w:rPr>
                <w:sz w:val="24"/>
                <w:szCs w:val="24"/>
              </w:rPr>
              <w:t xml:space="preserve"> False</w:t>
            </w:r>
          </w:p>
        </w:tc>
      </w:tr>
      <w:tr w:rsidR="00F159F7" w:rsidRPr="00E70AB8" w:rsidTr="00F159F7">
        <w:tc>
          <w:tcPr>
            <w:tcW w:w="988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>!=</w:t>
            </w:r>
          </w:p>
        </w:tc>
        <w:tc>
          <w:tcPr>
            <w:tcW w:w="5811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>检查两个值是否不相等，如果不相等返回</w:t>
            </w:r>
            <w:r w:rsidRPr="00E70AB8">
              <w:rPr>
                <w:sz w:val="24"/>
                <w:szCs w:val="24"/>
              </w:rPr>
              <w:t xml:space="preserve"> True </w:t>
            </w:r>
            <w:r w:rsidRPr="00E70AB8">
              <w:rPr>
                <w:sz w:val="24"/>
                <w:szCs w:val="24"/>
              </w:rPr>
              <w:t>否则返回</w:t>
            </w:r>
            <w:r w:rsidRPr="00E70AB8">
              <w:rPr>
                <w:sz w:val="24"/>
                <w:szCs w:val="24"/>
              </w:rPr>
              <w:t xml:space="preserve"> False</w:t>
            </w:r>
            <w:r w:rsidRPr="00E70AB8">
              <w:rPr>
                <w:sz w:val="24"/>
                <w:szCs w:val="24"/>
              </w:rPr>
              <w:t>。</w:t>
            </w:r>
          </w:p>
        </w:tc>
        <w:tc>
          <w:tcPr>
            <w:tcW w:w="2218" w:type="dxa"/>
          </w:tcPr>
          <w:p w:rsidR="00F159F7" w:rsidRPr="00E70AB8" w:rsidRDefault="00F159F7" w:rsidP="00F159F7">
            <w:pPr>
              <w:rPr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>(</w:t>
            </w:r>
            <w:proofErr w:type="gramStart"/>
            <w:r w:rsidRPr="00E70AB8">
              <w:rPr>
                <w:sz w:val="24"/>
                <w:szCs w:val="24"/>
              </w:rPr>
              <w:t>A !</w:t>
            </w:r>
            <w:proofErr w:type="gramEnd"/>
            <w:r w:rsidRPr="00E70AB8">
              <w:rPr>
                <w:sz w:val="24"/>
                <w:szCs w:val="24"/>
              </w:rPr>
              <w:t xml:space="preserve">= B) </w:t>
            </w:r>
            <w:r w:rsidRPr="00E70AB8">
              <w:rPr>
                <w:sz w:val="24"/>
                <w:szCs w:val="24"/>
              </w:rPr>
              <w:t>为</w:t>
            </w:r>
            <w:r w:rsidRPr="00E70AB8">
              <w:rPr>
                <w:sz w:val="24"/>
                <w:szCs w:val="24"/>
              </w:rPr>
              <w:t xml:space="preserve"> True</w:t>
            </w:r>
          </w:p>
          <w:p w:rsidR="00F159F7" w:rsidRPr="00E70AB8" w:rsidRDefault="00F159F7" w:rsidP="001D0B44">
            <w:pPr>
              <w:rPr>
                <w:sz w:val="24"/>
                <w:szCs w:val="24"/>
              </w:rPr>
            </w:pPr>
          </w:p>
        </w:tc>
      </w:tr>
      <w:tr w:rsidR="00F159F7" w:rsidRPr="00E70AB8" w:rsidTr="00F159F7">
        <w:tc>
          <w:tcPr>
            <w:tcW w:w="988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>&gt;</w:t>
            </w:r>
          </w:p>
        </w:tc>
        <w:tc>
          <w:tcPr>
            <w:tcW w:w="5811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>检查左边值是否大于右边值，如果是返回</w:t>
            </w:r>
            <w:r w:rsidRPr="00E70AB8">
              <w:rPr>
                <w:sz w:val="24"/>
                <w:szCs w:val="24"/>
              </w:rPr>
              <w:t xml:space="preserve"> True </w:t>
            </w:r>
            <w:r w:rsidRPr="00E70AB8">
              <w:rPr>
                <w:sz w:val="24"/>
                <w:szCs w:val="24"/>
              </w:rPr>
              <w:t>否则返回</w:t>
            </w:r>
            <w:r w:rsidRPr="00E70AB8">
              <w:rPr>
                <w:sz w:val="24"/>
                <w:szCs w:val="24"/>
              </w:rPr>
              <w:t xml:space="preserve"> False</w:t>
            </w:r>
            <w:r w:rsidRPr="00E70AB8">
              <w:rPr>
                <w:sz w:val="24"/>
                <w:szCs w:val="24"/>
              </w:rPr>
              <w:t>。</w:t>
            </w:r>
          </w:p>
        </w:tc>
        <w:tc>
          <w:tcPr>
            <w:tcW w:w="2218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 xml:space="preserve">(A &gt; B) </w:t>
            </w:r>
            <w:r w:rsidRPr="00E70AB8">
              <w:rPr>
                <w:sz w:val="24"/>
                <w:szCs w:val="24"/>
              </w:rPr>
              <w:t>为</w:t>
            </w:r>
            <w:r w:rsidRPr="00E70AB8">
              <w:rPr>
                <w:sz w:val="24"/>
                <w:szCs w:val="24"/>
              </w:rPr>
              <w:t xml:space="preserve"> False</w:t>
            </w:r>
          </w:p>
        </w:tc>
      </w:tr>
      <w:tr w:rsidR="00F159F7" w:rsidRPr="00E70AB8" w:rsidTr="00F159F7">
        <w:tc>
          <w:tcPr>
            <w:tcW w:w="988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&lt;</w:t>
            </w:r>
          </w:p>
        </w:tc>
        <w:tc>
          <w:tcPr>
            <w:tcW w:w="5811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>检查左边值是否小于右边值，如果是返回</w:t>
            </w:r>
            <w:r w:rsidRPr="00E70AB8">
              <w:rPr>
                <w:sz w:val="24"/>
                <w:szCs w:val="24"/>
              </w:rPr>
              <w:t xml:space="preserve"> True </w:t>
            </w:r>
            <w:r w:rsidRPr="00E70AB8">
              <w:rPr>
                <w:sz w:val="24"/>
                <w:szCs w:val="24"/>
              </w:rPr>
              <w:t>否则返回</w:t>
            </w:r>
            <w:r w:rsidRPr="00E70AB8">
              <w:rPr>
                <w:sz w:val="24"/>
                <w:szCs w:val="24"/>
              </w:rPr>
              <w:t xml:space="preserve"> False</w:t>
            </w:r>
            <w:r w:rsidRPr="00E70AB8">
              <w:rPr>
                <w:sz w:val="24"/>
                <w:szCs w:val="24"/>
              </w:rPr>
              <w:t>。</w:t>
            </w:r>
          </w:p>
        </w:tc>
        <w:tc>
          <w:tcPr>
            <w:tcW w:w="2218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 xml:space="preserve">(A &lt; B) </w:t>
            </w:r>
            <w:r w:rsidRPr="00E70AB8">
              <w:rPr>
                <w:sz w:val="24"/>
                <w:szCs w:val="24"/>
              </w:rPr>
              <w:t>为</w:t>
            </w:r>
            <w:r w:rsidRPr="00E70AB8">
              <w:rPr>
                <w:sz w:val="24"/>
                <w:szCs w:val="24"/>
              </w:rPr>
              <w:t xml:space="preserve"> True</w:t>
            </w:r>
          </w:p>
        </w:tc>
      </w:tr>
      <w:tr w:rsidR="00F159F7" w:rsidRPr="00E70AB8" w:rsidTr="00F159F7">
        <w:tc>
          <w:tcPr>
            <w:tcW w:w="988" w:type="dxa"/>
          </w:tcPr>
          <w:p w:rsidR="00F159F7" w:rsidRPr="00E70AB8" w:rsidRDefault="00F159F7" w:rsidP="001D0B44">
            <w:pPr>
              <w:rPr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&gt;</w:t>
            </w:r>
            <w:r w:rsidRPr="00E70AB8">
              <w:rPr>
                <w:sz w:val="24"/>
                <w:szCs w:val="24"/>
              </w:rPr>
              <w:t>=</w:t>
            </w:r>
          </w:p>
        </w:tc>
        <w:tc>
          <w:tcPr>
            <w:tcW w:w="5811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>检查左边值是否大于等于右边值，如果是返回</w:t>
            </w:r>
            <w:r w:rsidRPr="00E70AB8">
              <w:rPr>
                <w:sz w:val="24"/>
                <w:szCs w:val="24"/>
              </w:rPr>
              <w:t xml:space="preserve"> True </w:t>
            </w:r>
            <w:r w:rsidRPr="00E70AB8">
              <w:rPr>
                <w:sz w:val="24"/>
                <w:szCs w:val="24"/>
              </w:rPr>
              <w:t>否则返回</w:t>
            </w:r>
            <w:r w:rsidRPr="00E70AB8">
              <w:rPr>
                <w:sz w:val="24"/>
                <w:szCs w:val="24"/>
              </w:rPr>
              <w:t xml:space="preserve"> False</w:t>
            </w:r>
            <w:r w:rsidRPr="00E70AB8">
              <w:rPr>
                <w:sz w:val="24"/>
                <w:szCs w:val="24"/>
              </w:rPr>
              <w:t>。</w:t>
            </w:r>
          </w:p>
        </w:tc>
        <w:tc>
          <w:tcPr>
            <w:tcW w:w="2218" w:type="dxa"/>
          </w:tcPr>
          <w:p w:rsidR="00F159F7" w:rsidRPr="00E70AB8" w:rsidRDefault="00F159F7" w:rsidP="00F159F7">
            <w:pPr>
              <w:rPr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 xml:space="preserve">(A &gt;= B) </w:t>
            </w:r>
            <w:r w:rsidRPr="00E70AB8">
              <w:rPr>
                <w:sz w:val="24"/>
                <w:szCs w:val="24"/>
              </w:rPr>
              <w:t>为</w:t>
            </w:r>
            <w:r w:rsidRPr="00E70AB8">
              <w:rPr>
                <w:sz w:val="24"/>
                <w:szCs w:val="24"/>
              </w:rPr>
              <w:t xml:space="preserve"> False</w:t>
            </w:r>
          </w:p>
          <w:p w:rsidR="00F159F7" w:rsidRPr="00E70AB8" w:rsidRDefault="00F159F7" w:rsidP="001D0B44">
            <w:pPr>
              <w:rPr>
                <w:sz w:val="24"/>
                <w:szCs w:val="24"/>
              </w:rPr>
            </w:pPr>
          </w:p>
        </w:tc>
      </w:tr>
      <w:tr w:rsidR="00F159F7" w:rsidRPr="00E70AB8" w:rsidTr="00F159F7">
        <w:tc>
          <w:tcPr>
            <w:tcW w:w="988" w:type="dxa"/>
          </w:tcPr>
          <w:p w:rsidR="00F159F7" w:rsidRPr="00E70AB8" w:rsidRDefault="00F159F7" w:rsidP="001D0B44">
            <w:pPr>
              <w:rPr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&lt;</w:t>
            </w:r>
            <w:r w:rsidRPr="00E70AB8">
              <w:rPr>
                <w:sz w:val="24"/>
                <w:szCs w:val="24"/>
              </w:rPr>
              <w:t>=</w:t>
            </w:r>
          </w:p>
        </w:tc>
        <w:tc>
          <w:tcPr>
            <w:tcW w:w="5811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>检查左边值是否小于等于右边值，如果是返回</w:t>
            </w:r>
            <w:r w:rsidRPr="00E70AB8">
              <w:rPr>
                <w:sz w:val="24"/>
                <w:szCs w:val="24"/>
              </w:rPr>
              <w:t xml:space="preserve"> True </w:t>
            </w:r>
            <w:r w:rsidRPr="00E70AB8">
              <w:rPr>
                <w:sz w:val="24"/>
                <w:szCs w:val="24"/>
              </w:rPr>
              <w:t>否则返回</w:t>
            </w:r>
            <w:r w:rsidRPr="00E70AB8">
              <w:rPr>
                <w:sz w:val="24"/>
                <w:szCs w:val="24"/>
              </w:rPr>
              <w:t xml:space="preserve"> False</w:t>
            </w:r>
            <w:r w:rsidRPr="00E70AB8">
              <w:rPr>
                <w:sz w:val="24"/>
                <w:szCs w:val="24"/>
              </w:rPr>
              <w:t>。</w:t>
            </w:r>
          </w:p>
        </w:tc>
        <w:tc>
          <w:tcPr>
            <w:tcW w:w="2218" w:type="dxa"/>
          </w:tcPr>
          <w:p w:rsidR="00F159F7" w:rsidRPr="00E70AB8" w:rsidRDefault="00F159F7" w:rsidP="001D0B44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sz w:val="24"/>
                <w:szCs w:val="24"/>
              </w:rPr>
              <w:t xml:space="preserve">(A &lt;= B) </w:t>
            </w:r>
            <w:r w:rsidRPr="00E70AB8">
              <w:rPr>
                <w:sz w:val="24"/>
                <w:szCs w:val="24"/>
              </w:rPr>
              <w:t>为</w:t>
            </w:r>
            <w:r w:rsidRPr="00E70AB8">
              <w:rPr>
                <w:sz w:val="24"/>
                <w:szCs w:val="24"/>
              </w:rPr>
              <w:t xml:space="preserve"> True</w:t>
            </w:r>
          </w:p>
        </w:tc>
      </w:tr>
    </w:tbl>
    <w:p w:rsidR="001D0B44" w:rsidRPr="00E70AB8" w:rsidRDefault="001D0B44" w:rsidP="001D0B44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</w:p>
    <w:p w:rsidR="000E4F1A" w:rsidRPr="00E70AB8" w:rsidRDefault="000E4F1A" w:rsidP="000E4F1A">
      <w:pPr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1).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关系运算符的结果都是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bool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型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要么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true,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要么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false</w:t>
      </w:r>
    </w:p>
    <w:p w:rsidR="000E4F1A" w:rsidRPr="00E70AB8" w:rsidRDefault="000E4F1A" w:rsidP="000E4F1A">
      <w:pPr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2).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关系表达式经常使用在</w:t>
      </w:r>
      <w:r w:rsidRPr="00E70AB8">
        <w:rPr>
          <w:rFonts w:ascii="Arial" w:eastAsia="宋体" w:hAnsi="Arial" w:cs="Arial"/>
          <w:color w:val="FE2C24"/>
          <w:sz w:val="24"/>
          <w:szCs w:val="24"/>
          <w:lang w:val="en-US"/>
        </w:rPr>
        <w:t>if</w:t>
      </w:r>
      <w:r w:rsidRPr="00E70AB8">
        <w:rPr>
          <w:rFonts w:ascii="Arial" w:eastAsia="宋体" w:hAnsi="Arial" w:cs="Arial"/>
          <w:color w:val="FE2C24"/>
          <w:sz w:val="24"/>
          <w:szCs w:val="24"/>
          <w:lang w:val="en-US"/>
        </w:rPr>
        <w:t>结构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的条件中或循</w:t>
      </w:r>
      <w:r w:rsidRPr="00E70AB8">
        <w:rPr>
          <w:rFonts w:ascii="Arial" w:eastAsia="宋体" w:hAnsi="Arial" w:cs="Arial"/>
          <w:color w:val="FE2C24"/>
          <w:sz w:val="24"/>
          <w:szCs w:val="24"/>
          <w:lang w:val="en-US"/>
        </w:rPr>
        <w:t>环结构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的条件中</w:t>
      </w:r>
    </w:p>
    <w:p w:rsidR="007B4ACC" w:rsidRPr="00E70AB8" w:rsidRDefault="007B4ACC" w:rsidP="007B4ACC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细节说明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:</w:t>
      </w:r>
    </w:p>
    <w:p w:rsidR="007B4ACC" w:rsidRPr="00E70AB8" w:rsidRDefault="007B4ACC" w:rsidP="007B4ACC">
      <w:pPr>
        <w:shd w:val="clear" w:color="auto" w:fill="EEF0F4"/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1).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关系运算符的结果都是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bool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型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 xml:space="preserve">, 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要么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true,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要么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false</w:t>
      </w:r>
    </w:p>
    <w:p w:rsidR="007B4ACC" w:rsidRPr="00E70AB8" w:rsidRDefault="007B4ACC" w:rsidP="007B4ACC">
      <w:pPr>
        <w:shd w:val="clear" w:color="auto" w:fill="EEF0F4"/>
        <w:spacing w:after="0" w:line="390" w:lineRule="atLeast"/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2).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关系运算符组成的表达式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称之为关系表达式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: a &gt; b</w:t>
      </w:r>
    </w:p>
    <w:p w:rsidR="00B81ECC" w:rsidRPr="00E70AB8" w:rsidRDefault="007B4ACC" w:rsidP="00B81ECC">
      <w:pPr>
        <w:shd w:val="clear" w:color="auto" w:fill="EEF0F4"/>
        <w:spacing w:line="390" w:lineRule="atLeast"/>
        <w:rPr>
          <w:rFonts w:ascii="Arial" w:eastAsia="宋体" w:hAnsi="Arial" w:cs="Arial" w:hint="eastAsia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3).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比较运算符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 xml:space="preserve"> "==" 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不能写成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 xml:space="preserve"> "="</w:t>
      </w:r>
    </w:p>
    <w:p w:rsidR="009A4B42" w:rsidRPr="00E70AB8" w:rsidRDefault="009A4B42" w:rsidP="001D0B44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</w:p>
    <w:p w:rsidR="0046754A" w:rsidRPr="00E70AB8" w:rsidRDefault="0046754A" w:rsidP="004675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package 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proofErr w:type="gramStart"/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proofErr w:type="gram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a :=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1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b :=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2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flag := a &gt; b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(flag)   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 false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lastRenderedPageBreak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int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(flag))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// error cannot convert flag (variable of type bool) to type 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int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}</w:t>
      </w:r>
    </w:p>
    <w:p w:rsidR="00B81ECC" w:rsidRPr="00E70AB8" w:rsidRDefault="00B81ECC" w:rsidP="001D0B44">
      <w:pPr>
        <w:spacing w:after="0" w:line="240" w:lineRule="auto"/>
        <w:rPr>
          <w:rFonts w:ascii="宋体" w:eastAsia="宋体" w:hAnsi="宋体" w:cs="宋体" w:hint="eastAsia"/>
          <w:color w:val="auto"/>
          <w:sz w:val="24"/>
          <w:szCs w:val="24"/>
          <w:lang w:val="en-US"/>
        </w:rPr>
      </w:pPr>
    </w:p>
    <w:p w:rsidR="00B81ECC" w:rsidRPr="00E70AB8" w:rsidRDefault="00B81ECC" w:rsidP="001D0B44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</w:p>
    <w:p w:rsidR="00B81ECC" w:rsidRPr="00E70AB8" w:rsidRDefault="00B81ECC" w:rsidP="001D0B44">
      <w:pPr>
        <w:spacing w:after="0" w:line="240" w:lineRule="auto"/>
        <w:rPr>
          <w:rFonts w:ascii="宋体" w:eastAsia="宋体" w:hAnsi="宋体" w:cs="宋体" w:hint="eastAsia"/>
          <w:color w:val="auto"/>
          <w:sz w:val="24"/>
          <w:szCs w:val="24"/>
          <w:lang w:val="en-US"/>
        </w:rPr>
      </w:pPr>
    </w:p>
    <w:p w:rsidR="00D61F1C" w:rsidRPr="00E70AB8" w:rsidRDefault="0010156B" w:rsidP="00070317">
      <w:pPr>
        <w:pStyle w:val="2"/>
        <w:rPr>
          <w:sz w:val="24"/>
          <w:szCs w:val="24"/>
        </w:rPr>
      </w:pPr>
      <w:bookmarkStart w:id="21" w:name="_Toc152965087"/>
      <w:r w:rsidRPr="00E70AB8">
        <w:rPr>
          <w:sz w:val="24"/>
          <w:szCs w:val="24"/>
        </w:rPr>
        <w:t>2.</w:t>
      </w:r>
      <w:r w:rsidR="00D61F1C" w:rsidRPr="00E70AB8">
        <w:rPr>
          <w:sz w:val="24"/>
          <w:szCs w:val="24"/>
        </w:rPr>
        <w:t>3.</w:t>
      </w:r>
      <w:r w:rsidR="00D61F1C" w:rsidRPr="00E70AB8">
        <w:rPr>
          <w:sz w:val="24"/>
          <w:szCs w:val="24"/>
        </w:rPr>
        <w:t>逻辑运算符</w:t>
      </w:r>
      <w:bookmarkEnd w:id="21"/>
    </w:p>
    <w:p w:rsidR="00D61F1C" w:rsidRPr="00E70AB8" w:rsidRDefault="00D61F1C" w:rsidP="00926102">
      <w:pPr>
        <w:spacing w:after="0" w:line="240" w:lineRule="auto"/>
        <w:rPr>
          <w:rFonts w:ascii="Arial" w:hAnsi="Arial" w:cs="Arial"/>
          <w:color w:val="4D4D4D"/>
          <w:sz w:val="24"/>
          <w:szCs w:val="24"/>
        </w:rPr>
      </w:pPr>
      <w:r w:rsidRPr="00E70AB8">
        <w:rPr>
          <w:sz w:val="24"/>
          <w:szCs w:val="24"/>
        </w:rPr>
        <w:t>下表列出了所有</w:t>
      </w:r>
      <w:r w:rsidRPr="00E70AB8">
        <w:rPr>
          <w:sz w:val="24"/>
          <w:szCs w:val="24"/>
        </w:rPr>
        <w:t>Go</w:t>
      </w:r>
      <w:r w:rsidRPr="00E70AB8">
        <w:rPr>
          <w:sz w:val="24"/>
          <w:szCs w:val="24"/>
        </w:rPr>
        <w:t>语言的</w:t>
      </w:r>
      <w:r w:rsidRPr="00E70AB8">
        <w:rPr>
          <w:sz w:val="24"/>
          <w:szCs w:val="24"/>
        </w:rPr>
        <w:fldChar w:fldCharType="begin"/>
      </w:r>
      <w:r w:rsidRPr="00E70AB8">
        <w:rPr>
          <w:sz w:val="24"/>
          <w:szCs w:val="24"/>
        </w:rPr>
        <w:instrText xml:space="preserve"> HYPERLINK "https://so.csdn.net/so/search?q=%E9%80%BB%E8%BE%91%E8%BF%90%E7%AE%97%E7%AC%A6&amp;spm=1001.2101.3001.7020" \t "_blank" </w:instrText>
      </w:r>
      <w:r w:rsidRPr="00E70AB8">
        <w:rPr>
          <w:sz w:val="24"/>
          <w:szCs w:val="24"/>
        </w:rPr>
        <w:fldChar w:fldCharType="separate"/>
      </w:r>
      <w:r w:rsidRPr="00E70AB8">
        <w:rPr>
          <w:sz w:val="24"/>
          <w:szCs w:val="24"/>
        </w:rPr>
        <w:t>逻辑运算符</w:t>
      </w:r>
      <w:r w:rsidRPr="00E70AB8">
        <w:rPr>
          <w:sz w:val="24"/>
          <w:szCs w:val="24"/>
        </w:rPr>
        <w:fldChar w:fldCharType="end"/>
      </w:r>
      <w:r w:rsidRPr="00E70AB8">
        <w:rPr>
          <w:sz w:val="24"/>
          <w:szCs w:val="24"/>
        </w:rPr>
        <w:t>。假定</w:t>
      </w:r>
      <w:r w:rsidRPr="00E70AB8">
        <w:rPr>
          <w:sz w:val="24"/>
          <w:szCs w:val="24"/>
        </w:rPr>
        <w:t xml:space="preserve"> A </w:t>
      </w:r>
      <w:r w:rsidRPr="00E70AB8">
        <w:rPr>
          <w:sz w:val="24"/>
          <w:szCs w:val="24"/>
        </w:rPr>
        <w:t>值为</w:t>
      </w:r>
      <w:r w:rsidRPr="00E70AB8">
        <w:rPr>
          <w:sz w:val="24"/>
          <w:szCs w:val="24"/>
        </w:rPr>
        <w:t xml:space="preserve"> True</w:t>
      </w:r>
      <w:r w:rsidRPr="00E70AB8">
        <w:rPr>
          <w:sz w:val="24"/>
          <w:szCs w:val="24"/>
        </w:rPr>
        <w:t>，</w:t>
      </w:r>
      <w:r w:rsidRPr="00E70AB8">
        <w:rPr>
          <w:sz w:val="24"/>
          <w:szCs w:val="24"/>
        </w:rPr>
        <w:t xml:space="preserve">B </w:t>
      </w:r>
      <w:r w:rsidRPr="00E70AB8">
        <w:rPr>
          <w:sz w:val="24"/>
          <w:szCs w:val="24"/>
        </w:rPr>
        <w:t>值为</w:t>
      </w:r>
      <w:r w:rsidRPr="00E70AB8">
        <w:rPr>
          <w:sz w:val="24"/>
          <w:szCs w:val="24"/>
        </w:rPr>
        <w:t xml:space="preserve"> False</w:t>
      </w:r>
      <w:r w:rsidRPr="00E70AB8">
        <w:rPr>
          <w:rFonts w:ascii="Arial" w:hAnsi="Arial" w:cs="Arial"/>
          <w:color w:val="4D4D4D"/>
          <w:sz w:val="24"/>
          <w:szCs w:val="24"/>
        </w:rPr>
        <w:t>。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88"/>
        <w:gridCol w:w="5953"/>
        <w:gridCol w:w="2076"/>
      </w:tblGrid>
      <w:tr w:rsidR="00C22B01" w:rsidRPr="00E70AB8" w:rsidTr="00C22B01">
        <w:tc>
          <w:tcPr>
            <w:tcW w:w="988" w:type="dxa"/>
          </w:tcPr>
          <w:p w:rsidR="00C22B01" w:rsidRPr="00E70AB8" w:rsidRDefault="00C22B01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运算符</w:t>
            </w:r>
          </w:p>
        </w:tc>
        <w:tc>
          <w:tcPr>
            <w:tcW w:w="5953" w:type="dxa"/>
          </w:tcPr>
          <w:p w:rsidR="00C22B01" w:rsidRPr="00E70AB8" w:rsidRDefault="00C22B01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2076" w:type="dxa"/>
          </w:tcPr>
          <w:p w:rsidR="00C22B01" w:rsidRPr="00E70AB8" w:rsidRDefault="00C22B01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实例</w:t>
            </w:r>
          </w:p>
        </w:tc>
      </w:tr>
      <w:tr w:rsidR="00C22B01" w:rsidRPr="00E70AB8" w:rsidTr="00C22B01">
        <w:tc>
          <w:tcPr>
            <w:tcW w:w="988" w:type="dxa"/>
          </w:tcPr>
          <w:p w:rsidR="00C22B01" w:rsidRPr="00E70AB8" w:rsidRDefault="00C22B01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&amp;&amp;</w:t>
            </w:r>
          </w:p>
        </w:tc>
        <w:tc>
          <w:tcPr>
            <w:tcW w:w="5953" w:type="dxa"/>
          </w:tcPr>
          <w:p w:rsidR="00C22B01" w:rsidRPr="00E70AB8" w:rsidRDefault="00C22B01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逻辑</w:t>
            </w:r>
            <w:r w:rsidRPr="00E70AB8">
              <w:rPr>
                <w:rFonts w:hint="eastAsia"/>
                <w:sz w:val="24"/>
                <w:szCs w:val="24"/>
              </w:rPr>
              <w:t xml:space="preserve"> AND </w:t>
            </w:r>
            <w:r w:rsidRPr="00E70AB8">
              <w:rPr>
                <w:rFonts w:hint="eastAsia"/>
                <w:sz w:val="24"/>
                <w:szCs w:val="24"/>
              </w:rPr>
              <w:t>运算符。</w:t>
            </w:r>
            <w:r w:rsidRPr="00E70AB8">
              <w:rPr>
                <w:rFonts w:hint="eastAsia"/>
                <w:sz w:val="24"/>
                <w:szCs w:val="24"/>
              </w:rPr>
              <w:t xml:space="preserve"> </w:t>
            </w:r>
            <w:r w:rsidRPr="00E70AB8">
              <w:rPr>
                <w:rFonts w:hint="eastAsia"/>
                <w:sz w:val="24"/>
                <w:szCs w:val="24"/>
              </w:rPr>
              <w:t>如果两边的操作数都是</w:t>
            </w:r>
            <w:r w:rsidRPr="00E70AB8">
              <w:rPr>
                <w:rFonts w:hint="eastAsia"/>
                <w:sz w:val="24"/>
                <w:szCs w:val="24"/>
              </w:rPr>
              <w:t xml:space="preserve"> True</w:t>
            </w:r>
            <w:r w:rsidRPr="00E70AB8">
              <w:rPr>
                <w:rFonts w:hint="eastAsia"/>
                <w:sz w:val="24"/>
                <w:szCs w:val="24"/>
              </w:rPr>
              <w:t>，则条件</w:t>
            </w:r>
            <w:r w:rsidRPr="00E70AB8">
              <w:rPr>
                <w:rFonts w:hint="eastAsia"/>
                <w:sz w:val="24"/>
                <w:szCs w:val="24"/>
              </w:rPr>
              <w:t xml:space="preserve"> True</w:t>
            </w:r>
            <w:r w:rsidRPr="00E70AB8">
              <w:rPr>
                <w:rFonts w:hint="eastAsia"/>
                <w:sz w:val="24"/>
                <w:szCs w:val="24"/>
              </w:rPr>
              <w:t>，否则为</w:t>
            </w:r>
            <w:r w:rsidRPr="00E70AB8">
              <w:rPr>
                <w:rFonts w:hint="eastAsia"/>
                <w:sz w:val="24"/>
                <w:szCs w:val="24"/>
              </w:rPr>
              <w:t xml:space="preserve"> False</w:t>
            </w:r>
            <w:r w:rsidRPr="00E70AB8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2076" w:type="dxa"/>
          </w:tcPr>
          <w:p w:rsidR="00C22B01" w:rsidRPr="00E70AB8" w:rsidRDefault="00C22B01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 xml:space="preserve">(A &amp;&amp; B) </w:t>
            </w:r>
            <w:r w:rsidRPr="00E70AB8">
              <w:rPr>
                <w:rFonts w:hint="eastAsia"/>
                <w:sz w:val="24"/>
                <w:szCs w:val="24"/>
              </w:rPr>
              <w:t>为</w:t>
            </w:r>
            <w:r w:rsidRPr="00E70AB8">
              <w:rPr>
                <w:rFonts w:hint="eastAsia"/>
                <w:sz w:val="24"/>
                <w:szCs w:val="24"/>
              </w:rPr>
              <w:t xml:space="preserve"> False</w:t>
            </w:r>
          </w:p>
        </w:tc>
      </w:tr>
      <w:tr w:rsidR="00C22B01" w:rsidRPr="00E70AB8" w:rsidTr="00C22B01">
        <w:tc>
          <w:tcPr>
            <w:tcW w:w="988" w:type="dxa"/>
          </w:tcPr>
          <w:p w:rsidR="00C22B01" w:rsidRPr="00E70AB8" w:rsidRDefault="00C22B01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||</w:t>
            </w:r>
          </w:p>
        </w:tc>
        <w:tc>
          <w:tcPr>
            <w:tcW w:w="5953" w:type="dxa"/>
          </w:tcPr>
          <w:p w:rsidR="00C22B01" w:rsidRPr="00E70AB8" w:rsidRDefault="00C22B01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逻辑</w:t>
            </w:r>
            <w:r w:rsidRPr="00E70AB8">
              <w:rPr>
                <w:rFonts w:hint="eastAsia"/>
                <w:sz w:val="24"/>
                <w:szCs w:val="24"/>
              </w:rPr>
              <w:t xml:space="preserve"> OR </w:t>
            </w:r>
            <w:r w:rsidRPr="00E70AB8">
              <w:rPr>
                <w:rFonts w:hint="eastAsia"/>
                <w:sz w:val="24"/>
                <w:szCs w:val="24"/>
              </w:rPr>
              <w:t>运算符。</w:t>
            </w:r>
            <w:r w:rsidRPr="00E70AB8">
              <w:rPr>
                <w:rFonts w:hint="eastAsia"/>
                <w:sz w:val="24"/>
                <w:szCs w:val="24"/>
              </w:rPr>
              <w:t xml:space="preserve"> </w:t>
            </w:r>
            <w:r w:rsidRPr="00E70AB8">
              <w:rPr>
                <w:rFonts w:hint="eastAsia"/>
                <w:sz w:val="24"/>
                <w:szCs w:val="24"/>
              </w:rPr>
              <w:t>如果两边的操作数有一个</w:t>
            </w:r>
            <w:r w:rsidRPr="00E70AB8">
              <w:rPr>
                <w:rFonts w:hint="eastAsia"/>
                <w:sz w:val="24"/>
                <w:szCs w:val="24"/>
              </w:rPr>
              <w:t xml:space="preserve"> True</w:t>
            </w:r>
            <w:r w:rsidRPr="00E70AB8">
              <w:rPr>
                <w:rFonts w:hint="eastAsia"/>
                <w:sz w:val="24"/>
                <w:szCs w:val="24"/>
              </w:rPr>
              <w:t>，则条件</w:t>
            </w:r>
            <w:r w:rsidRPr="00E70AB8">
              <w:rPr>
                <w:rFonts w:hint="eastAsia"/>
                <w:sz w:val="24"/>
                <w:szCs w:val="24"/>
              </w:rPr>
              <w:t xml:space="preserve"> True</w:t>
            </w:r>
            <w:r w:rsidRPr="00E70AB8">
              <w:rPr>
                <w:rFonts w:hint="eastAsia"/>
                <w:sz w:val="24"/>
                <w:szCs w:val="24"/>
              </w:rPr>
              <w:t>，否则为</w:t>
            </w:r>
            <w:r w:rsidRPr="00E70AB8">
              <w:rPr>
                <w:rFonts w:hint="eastAsia"/>
                <w:sz w:val="24"/>
                <w:szCs w:val="24"/>
              </w:rPr>
              <w:t xml:space="preserve"> False</w:t>
            </w:r>
            <w:r w:rsidRPr="00E70AB8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2076" w:type="dxa"/>
          </w:tcPr>
          <w:p w:rsidR="00C22B01" w:rsidRPr="00E70AB8" w:rsidRDefault="00C22B01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 xml:space="preserve">(A || B) </w:t>
            </w:r>
            <w:r w:rsidRPr="00E70AB8">
              <w:rPr>
                <w:rFonts w:hint="eastAsia"/>
                <w:sz w:val="24"/>
                <w:szCs w:val="24"/>
              </w:rPr>
              <w:t>为</w:t>
            </w:r>
            <w:r w:rsidRPr="00E70AB8">
              <w:rPr>
                <w:rFonts w:hint="eastAsia"/>
                <w:sz w:val="24"/>
                <w:szCs w:val="24"/>
              </w:rPr>
              <w:t xml:space="preserve"> True</w:t>
            </w:r>
          </w:p>
        </w:tc>
      </w:tr>
      <w:tr w:rsidR="00C22B01" w:rsidRPr="00E70AB8" w:rsidTr="00C22B01">
        <w:tc>
          <w:tcPr>
            <w:tcW w:w="988" w:type="dxa"/>
          </w:tcPr>
          <w:p w:rsidR="00C22B01" w:rsidRPr="00E70AB8" w:rsidRDefault="00C22B01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!</w:t>
            </w:r>
          </w:p>
        </w:tc>
        <w:tc>
          <w:tcPr>
            <w:tcW w:w="5953" w:type="dxa"/>
          </w:tcPr>
          <w:p w:rsidR="00C22B01" w:rsidRPr="00E70AB8" w:rsidRDefault="00C22B01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逻辑</w:t>
            </w:r>
            <w:r w:rsidRPr="00E70AB8">
              <w:rPr>
                <w:rFonts w:hint="eastAsia"/>
                <w:sz w:val="24"/>
                <w:szCs w:val="24"/>
              </w:rPr>
              <w:t xml:space="preserve"> NOT </w:t>
            </w:r>
            <w:r w:rsidRPr="00E70AB8">
              <w:rPr>
                <w:rFonts w:hint="eastAsia"/>
                <w:sz w:val="24"/>
                <w:szCs w:val="24"/>
              </w:rPr>
              <w:t>运算符。</w:t>
            </w:r>
            <w:r w:rsidRPr="00E70AB8">
              <w:rPr>
                <w:rFonts w:hint="eastAsia"/>
                <w:sz w:val="24"/>
                <w:szCs w:val="24"/>
              </w:rPr>
              <w:t xml:space="preserve"> </w:t>
            </w:r>
            <w:r w:rsidRPr="00E70AB8">
              <w:rPr>
                <w:rFonts w:hint="eastAsia"/>
                <w:sz w:val="24"/>
                <w:szCs w:val="24"/>
              </w:rPr>
              <w:t>如果条件为</w:t>
            </w:r>
            <w:r w:rsidRPr="00E70AB8">
              <w:rPr>
                <w:rFonts w:hint="eastAsia"/>
                <w:sz w:val="24"/>
                <w:szCs w:val="24"/>
              </w:rPr>
              <w:t xml:space="preserve"> True</w:t>
            </w:r>
            <w:r w:rsidRPr="00E70AB8">
              <w:rPr>
                <w:rFonts w:hint="eastAsia"/>
                <w:sz w:val="24"/>
                <w:szCs w:val="24"/>
              </w:rPr>
              <w:t>，则逻辑</w:t>
            </w:r>
            <w:r w:rsidRPr="00E70AB8">
              <w:rPr>
                <w:rFonts w:hint="eastAsia"/>
                <w:sz w:val="24"/>
                <w:szCs w:val="24"/>
              </w:rPr>
              <w:t xml:space="preserve"> NOT </w:t>
            </w:r>
            <w:r w:rsidRPr="00E70AB8">
              <w:rPr>
                <w:rFonts w:hint="eastAsia"/>
                <w:sz w:val="24"/>
                <w:szCs w:val="24"/>
              </w:rPr>
              <w:t>条件</w:t>
            </w:r>
            <w:r w:rsidRPr="00E70AB8">
              <w:rPr>
                <w:rFonts w:hint="eastAsia"/>
                <w:sz w:val="24"/>
                <w:szCs w:val="24"/>
              </w:rPr>
              <w:t xml:space="preserve"> False</w:t>
            </w:r>
            <w:r w:rsidRPr="00E70AB8">
              <w:rPr>
                <w:rFonts w:hint="eastAsia"/>
                <w:sz w:val="24"/>
                <w:szCs w:val="24"/>
              </w:rPr>
              <w:t>，否则为</w:t>
            </w:r>
            <w:r w:rsidRPr="00E70AB8">
              <w:rPr>
                <w:rFonts w:hint="eastAsia"/>
                <w:sz w:val="24"/>
                <w:szCs w:val="24"/>
              </w:rPr>
              <w:t xml:space="preserve"> True</w:t>
            </w:r>
            <w:r w:rsidRPr="00E70AB8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2076" w:type="dxa"/>
          </w:tcPr>
          <w:p w:rsidR="00C22B01" w:rsidRPr="00E70AB8" w:rsidRDefault="00C22B01" w:rsidP="006A7563">
            <w:pPr>
              <w:rPr>
                <w:rFonts w:hint="eastAsia"/>
                <w:sz w:val="24"/>
                <w:szCs w:val="24"/>
              </w:rPr>
            </w:pPr>
            <w:proofErr w:type="gramStart"/>
            <w:r w:rsidRPr="00E70AB8">
              <w:rPr>
                <w:rFonts w:hint="eastAsia"/>
                <w:sz w:val="24"/>
                <w:szCs w:val="24"/>
              </w:rPr>
              <w:t>!(</w:t>
            </w:r>
            <w:proofErr w:type="gramEnd"/>
            <w:r w:rsidRPr="00E70AB8">
              <w:rPr>
                <w:rFonts w:hint="eastAsia"/>
                <w:sz w:val="24"/>
                <w:szCs w:val="24"/>
              </w:rPr>
              <w:t xml:space="preserve">A &amp;&amp; B) </w:t>
            </w:r>
            <w:r w:rsidRPr="00E70AB8">
              <w:rPr>
                <w:rFonts w:hint="eastAsia"/>
                <w:sz w:val="24"/>
                <w:szCs w:val="24"/>
              </w:rPr>
              <w:t>为</w:t>
            </w:r>
            <w:r w:rsidRPr="00E70AB8">
              <w:rPr>
                <w:rFonts w:hint="eastAsia"/>
                <w:sz w:val="24"/>
                <w:szCs w:val="24"/>
              </w:rPr>
              <w:t xml:space="preserve"> True</w:t>
            </w:r>
          </w:p>
        </w:tc>
      </w:tr>
    </w:tbl>
    <w:p w:rsidR="00C22B01" w:rsidRPr="00E70AB8" w:rsidRDefault="00C22B01" w:rsidP="00C22B01">
      <w:pPr>
        <w:rPr>
          <w:sz w:val="24"/>
          <w:szCs w:val="24"/>
        </w:rPr>
      </w:pPr>
    </w:p>
    <w:p w:rsidR="004447D2" w:rsidRPr="00E70AB8" w:rsidRDefault="004447D2" w:rsidP="004447D2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注意事项</w:t>
      </w:r>
    </w:p>
    <w:p w:rsidR="004447D2" w:rsidRPr="00E70AB8" w:rsidRDefault="004447D2" w:rsidP="004447D2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proofErr w:type="gramStart"/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1).&amp;</w:t>
      </w:r>
      <w:proofErr w:type="gramEnd"/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&amp;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也叫短路与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如果第一个条件为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false,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则第二个条件不会判断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最终结果为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false</w:t>
      </w:r>
    </w:p>
    <w:p w:rsidR="004447D2" w:rsidRPr="00E70AB8" w:rsidRDefault="004447D2" w:rsidP="004447D2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proofErr w:type="gramStart"/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2).|</w:t>
      </w:r>
      <w:proofErr w:type="gramEnd"/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|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也叫短路或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如果第一个添条件为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true,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则第二个条件不会判断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最终结果为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true</w:t>
      </w:r>
    </w:p>
    <w:p w:rsidR="00AA55E4" w:rsidRPr="00E70AB8" w:rsidRDefault="00AA55E4" w:rsidP="00AA55E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案例演示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package 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声明一个函数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test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()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bool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"test..."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return true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}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>int</w:t>
      </w:r>
      <w:proofErr w:type="spellEnd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10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短路与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说明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: 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&lt; 9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为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false,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故后面的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test()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就不会执行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if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 &lt;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 xml:space="preserve">9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&amp;&amp; 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test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"ok..."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}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短路或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//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说明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: </w:t>
      </w:r>
      <w:proofErr w:type="spellStart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&gt; 9 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为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 xml:space="preserve"> true,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故后面的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test()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t>就不会执行</w:t>
      </w:r>
      <w:r w:rsidRPr="00E70AB8">
        <w:rPr>
          <w:rFonts w:ascii="Menlo-Regular" w:eastAsia="宋体" w:hAnsi="Menlo-Regular" w:cs="Menlo-Regular"/>
          <w:color w:val="808080"/>
          <w:sz w:val="24"/>
          <w:szCs w:val="24"/>
          <w:lang w:val="en-US"/>
        </w:rPr>
        <w:br/>
        <w:t xml:space="preserve">   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if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 &gt;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 xml:space="preserve">9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|| 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test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"ok..."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}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>}</w:t>
      </w:r>
    </w:p>
    <w:p w:rsidR="00070317" w:rsidRPr="00E70AB8" w:rsidRDefault="00070317" w:rsidP="00C22B01">
      <w:pPr>
        <w:rPr>
          <w:sz w:val="24"/>
          <w:szCs w:val="24"/>
          <w:lang w:val="en-US"/>
        </w:rPr>
      </w:pPr>
    </w:p>
    <w:p w:rsidR="00E651A4" w:rsidRPr="00E70AB8" w:rsidRDefault="00E651A4" w:rsidP="00C22B01">
      <w:pPr>
        <w:rPr>
          <w:rFonts w:hint="eastAsia"/>
          <w:sz w:val="24"/>
          <w:szCs w:val="24"/>
          <w:lang w:val="en-US"/>
        </w:rPr>
      </w:pPr>
    </w:p>
    <w:p w:rsidR="005063C4" w:rsidRPr="00E70AB8" w:rsidRDefault="00945DBB" w:rsidP="00945DBB">
      <w:pPr>
        <w:pStyle w:val="2"/>
        <w:rPr>
          <w:rFonts w:ascii="Arial" w:hAnsi="Arial" w:cs="Arial"/>
          <w:sz w:val="24"/>
          <w:szCs w:val="24"/>
          <w:lang w:val="en-US"/>
        </w:rPr>
      </w:pPr>
      <w:bookmarkStart w:id="22" w:name="_Toc152965088"/>
      <w:r w:rsidRPr="00E70AB8">
        <w:rPr>
          <w:sz w:val="24"/>
          <w:szCs w:val="24"/>
          <w:lang w:val="en-US"/>
        </w:rPr>
        <w:t>2.</w:t>
      </w:r>
      <w:r w:rsidR="005063C4" w:rsidRPr="00E70AB8">
        <w:rPr>
          <w:sz w:val="24"/>
          <w:szCs w:val="24"/>
          <w:lang w:val="en-US"/>
        </w:rPr>
        <w:t>4.</w:t>
      </w:r>
      <w:r w:rsidR="005063C4" w:rsidRPr="00E70AB8">
        <w:rPr>
          <w:sz w:val="24"/>
          <w:szCs w:val="24"/>
          <w:lang w:val="en-US"/>
        </w:rPr>
        <w:t>位运算符</w:t>
      </w:r>
      <w:bookmarkEnd w:id="22"/>
    </w:p>
    <w:p w:rsidR="005063C4" w:rsidRPr="00E70AB8" w:rsidRDefault="005063C4" w:rsidP="005063C4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位运算符对整数在内存中的二进制位进行操作</w:t>
      </w:r>
    </w:p>
    <w:p w:rsidR="005063C4" w:rsidRPr="00E70AB8" w:rsidRDefault="005063C4" w:rsidP="005063C4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下表列出了位运算符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 xml:space="preserve"> &amp;, |, 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和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 xml:space="preserve"> ^ 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的计算：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4"/>
        <w:gridCol w:w="1804"/>
      </w:tblGrid>
      <w:tr w:rsidR="007B6EB0" w:rsidRPr="00E70AB8" w:rsidTr="007B6EB0">
        <w:tc>
          <w:tcPr>
            <w:tcW w:w="1803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p</w:t>
            </w:r>
          </w:p>
        </w:tc>
        <w:tc>
          <w:tcPr>
            <w:tcW w:w="1803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q</w:t>
            </w:r>
          </w:p>
        </w:tc>
        <w:tc>
          <w:tcPr>
            <w:tcW w:w="1803" w:type="dxa"/>
          </w:tcPr>
          <w:p w:rsidR="007B6EB0" w:rsidRPr="00E70AB8" w:rsidRDefault="007B6EB0" w:rsidP="00C22B01">
            <w:pPr>
              <w:rPr>
                <w:rFonts w:hint="eastAsia"/>
                <w:sz w:val="24"/>
                <w:szCs w:val="24"/>
                <w:lang w:val="en-US"/>
              </w:rPr>
            </w:pPr>
            <w:proofErr w:type="spellStart"/>
            <w:r w:rsidRPr="00E70AB8">
              <w:rPr>
                <w:rFonts w:hint="eastAsia"/>
                <w:sz w:val="24"/>
                <w:szCs w:val="24"/>
                <w:lang w:val="en-US"/>
              </w:rPr>
              <w:t>p</w:t>
            </w:r>
            <w:r w:rsidRPr="00E70AB8">
              <w:rPr>
                <w:sz w:val="24"/>
                <w:szCs w:val="24"/>
                <w:lang w:val="en-US"/>
              </w:rPr>
              <w:t>&amp;q</w:t>
            </w:r>
            <w:proofErr w:type="spellEnd"/>
            <w:r w:rsidRPr="00E70AB8">
              <w:rPr>
                <w:sz w:val="24"/>
                <w:szCs w:val="24"/>
                <w:lang w:val="en-US"/>
              </w:rPr>
              <w:t xml:space="preserve">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与</w:t>
            </w:r>
            <w:r w:rsidR="00A47ECE" w:rsidRPr="00E70AB8">
              <w:rPr>
                <w:rFonts w:hint="eastAsia"/>
                <w:sz w:val="24"/>
                <w:szCs w:val="24"/>
                <w:lang w:val="en-US"/>
              </w:rPr>
              <w:t>，只有两边都为</w:t>
            </w:r>
            <w:r w:rsidR="00A47ECE"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  <w:r w:rsidR="00A47ECE" w:rsidRPr="00E70AB8">
              <w:rPr>
                <w:rFonts w:hint="eastAsia"/>
                <w:sz w:val="24"/>
                <w:szCs w:val="24"/>
                <w:lang w:val="en-US"/>
              </w:rPr>
              <w:t>，结果为</w:t>
            </w:r>
            <w:r w:rsidR="00A47ECE"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:rsidR="007B6EB0" w:rsidRPr="00E70AB8" w:rsidRDefault="007B6EB0" w:rsidP="00C22B01">
            <w:pPr>
              <w:rPr>
                <w:rFonts w:hint="eastAsia"/>
                <w:sz w:val="24"/>
                <w:szCs w:val="24"/>
                <w:lang w:val="en-US"/>
              </w:rPr>
            </w:pPr>
            <w:proofErr w:type="spellStart"/>
            <w:r w:rsidRPr="00E70AB8">
              <w:rPr>
                <w:rFonts w:hint="eastAsia"/>
                <w:sz w:val="24"/>
                <w:szCs w:val="24"/>
                <w:lang w:val="en-US"/>
              </w:rPr>
              <w:t>p</w:t>
            </w:r>
            <w:r w:rsidRPr="00E70AB8">
              <w:rPr>
                <w:sz w:val="24"/>
                <w:szCs w:val="24"/>
                <w:lang w:val="en-US"/>
              </w:rPr>
              <w:t>|q</w:t>
            </w:r>
            <w:proofErr w:type="spellEnd"/>
            <w:r w:rsidRPr="00E70AB8">
              <w:rPr>
                <w:sz w:val="24"/>
                <w:szCs w:val="24"/>
                <w:lang w:val="en-US"/>
              </w:rPr>
              <w:t xml:space="preserve">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或</w:t>
            </w:r>
            <w:r w:rsidR="00A47ECE" w:rsidRPr="00E70AB8">
              <w:rPr>
                <w:rFonts w:hint="eastAsia"/>
                <w:sz w:val="24"/>
                <w:szCs w:val="24"/>
                <w:lang w:val="en-US"/>
              </w:rPr>
              <w:t>，有一边为</w:t>
            </w:r>
            <w:r w:rsidR="00A47ECE"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  <w:r w:rsidR="00A47ECE" w:rsidRPr="00E70AB8">
              <w:rPr>
                <w:rFonts w:hint="eastAsia"/>
                <w:sz w:val="24"/>
                <w:szCs w:val="24"/>
                <w:lang w:val="en-US"/>
              </w:rPr>
              <w:t>，结果为</w:t>
            </w:r>
            <w:r w:rsidR="00A47ECE"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:rsidR="007B6EB0" w:rsidRPr="00E70AB8" w:rsidRDefault="007B6EB0" w:rsidP="00C22B01">
            <w:pPr>
              <w:rPr>
                <w:rFonts w:hint="eastAsia"/>
                <w:sz w:val="24"/>
                <w:szCs w:val="24"/>
                <w:lang w:val="en-US"/>
              </w:rPr>
            </w:pPr>
            <w:proofErr w:type="spellStart"/>
            <w:r w:rsidRPr="00E70AB8">
              <w:rPr>
                <w:sz w:val="24"/>
                <w:szCs w:val="24"/>
                <w:lang w:val="en-US"/>
              </w:rPr>
              <w:t>p^q</w:t>
            </w:r>
            <w:proofErr w:type="spellEnd"/>
            <w:r w:rsidRPr="00E70AB8">
              <w:rPr>
                <w:sz w:val="24"/>
                <w:szCs w:val="24"/>
                <w:lang w:val="en-US"/>
              </w:rPr>
              <w:t xml:space="preserve">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异或，相同为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0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，不同为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</w:tr>
      <w:tr w:rsidR="007B6EB0" w:rsidRPr="00E70AB8" w:rsidTr="007B6EB0">
        <w:tc>
          <w:tcPr>
            <w:tcW w:w="1803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0</w:t>
            </w:r>
          </w:p>
        </w:tc>
      </w:tr>
      <w:tr w:rsidR="007B6EB0" w:rsidRPr="00E70AB8" w:rsidTr="007B6EB0">
        <w:tc>
          <w:tcPr>
            <w:tcW w:w="1803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</w:tr>
      <w:tr w:rsidR="007B6EB0" w:rsidRPr="00E70AB8" w:rsidTr="007B6EB0">
        <w:tc>
          <w:tcPr>
            <w:tcW w:w="1803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:rsidR="007B6EB0" w:rsidRPr="00E70AB8" w:rsidRDefault="007B6EB0" w:rsidP="00C22B01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</w:tr>
      <w:tr w:rsidR="007B6EB0" w:rsidRPr="00E70AB8" w:rsidTr="007B6EB0">
        <w:tc>
          <w:tcPr>
            <w:tcW w:w="1803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:rsidR="007B6EB0" w:rsidRPr="00E70AB8" w:rsidRDefault="007B6EB0" w:rsidP="00C22B01">
            <w:pPr>
              <w:rPr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0</w:t>
            </w:r>
          </w:p>
        </w:tc>
      </w:tr>
    </w:tbl>
    <w:p w:rsidR="00C22B01" w:rsidRPr="00E70AB8" w:rsidRDefault="00C22B01" w:rsidP="00C22B01">
      <w:pPr>
        <w:rPr>
          <w:sz w:val="24"/>
          <w:szCs w:val="24"/>
          <w:lang w:val="en-US"/>
        </w:rPr>
      </w:pPr>
    </w:p>
    <w:p w:rsidR="00A7489A" w:rsidRPr="00E70AB8" w:rsidRDefault="00A7489A" w:rsidP="00A7489A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 xml:space="preserve">Go 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语言支持的位运算符如下表所示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假定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 xml:space="preserve"> A 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为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60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，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 xml:space="preserve">B 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为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13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：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846"/>
        <w:gridCol w:w="5165"/>
        <w:gridCol w:w="3006"/>
      </w:tblGrid>
      <w:tr w:rsidR="00336922" w:rsidRPr="00E70AB8" w:rsidTr="00336922">
        <w:tc>
          <w:tcPr>
            <w:tcW w:w="846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运算符</w:t>
            </w:r>
          </w:p>
        </w:tc>
        <w:tc>
          <w:tcPr>
            <w:tcW w:w="5165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3006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实例</w:t>
            </w:r>
          </w:p>
        </w:tc>
      </w:tr>
      <w:tr w:rsidR="00336922" w:rsidRPr="00E70AB8" w:rsidTr="00336922">
        <w:tc>
          <w:tcPr>
            <w:tcW w:w="846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&amp;</w:t>
            </w:r>
          </w:p>
        </w:tc>
        <w:tc>
          <w:tcPr>
            <w:tcW w:w="5165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按位与运算符</w:t>
            </w:r>
            <w:r w:rsidRPr="00E70AB8">
              <w:rPr>
                <w:rFonts w:hint="eastAsia"/>
                <w:sz w:val="24"/>
                <w:szCs w:val="24"/>
              </w:rPr>
              <w:t>"&amp;"</w:t>
            </w:r>
            <w:r w:rsidRPr="00E70AB8">
              <w:rPr>
                <w:rFonts w:hint="eastAsia"/>
                <w:sz w:val="24"/>
                <w:szCs w:val="24"/>
              </w:rPr>
              <w:t>是双目运算符。</w:t>
            </w:r>
            <w:r w:rsidRPr="00E70AB8">
              <w:rPr>
                <w:rFonts w:hint="eastAsia"/>
                <w:sz w:val="24"/>
                <w:szCs w:val="24"/>
              </w:rPr>
              <w:t xml:space="preserve"> </w:t>
            </w:r>
            <w:r w:rsidRPr="00E70AB8">
              <w:rPr>
                <w:rFonts w:hint="eastAsia"/>
                <w:sz w:val="24"/>
                <w:szCs w:val="24"/>
              </w:rPr>
              <w:t>其功能是参与运算的两数各对应的二进位相与。</w:t>
            </w:r>
          </w:p>
        </w:tc>
        <w:tc>
          <w:tcPr>
            <w:tcW w:w="3006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 xml:space="preserve">(A &amp; B) </w:t>
            </w:r>
            <w:r w:rsidRPr="00E70AB8">
              <w:rPr>
                <w:rFonts w:hint="eastAsia"/>
                <w:sz w:val="24"/>
                <w:szCs w:val="24"/>
              </w:rPr>
              <w:t>结果为</w:t>
            </w:r>
            <w:r w:rsidRPr="00E70AB8">
              <w:rPr>
                <w:rFonts w:hint="eastAsia"/>
                <w:sz w:val="24"/>
                <w:szCs w:val="24"/>
              </w:rPr>
              <w:t xml:space="preserve"> 12, </w:t>
            </w:r>
            <w:r w:rsidRPr="00E70AB8">
              <w:rPr>
                <w:rFonts w:hint="eastAsia"/>
                <w:sz w:val="24"/>
                <w:szCs w:val="24"/>
              </w:rPr>
              <w:t>二进制为</w:t>
            </w:r>
            <w:r w:rsidRPr="00E70AB8">
              <w:rPr>
                <w:rFonts w:hint="eastAsia"/>
                <w:sz w:val="24"/>
                <w:szCs w:val="24"/>
              </w:rPr>
              <w:t xml:space="preserve"> 0000 1100</w:t>
            </w:r>
          </w:p>
        </w:tc>
      </w:tr>
      <w:tr w:rsidR="00336922" w:rsidRPr="00E70AB8" w:rsidTr="00336922">
        <w:tc>
          <w:tcPr>
            <w:tcW w:w="846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|</w:t>
            </w:r>
          </w:p>
        </w:tc>
        <w:tc>
          <w:tcPr>
            <w:tcW w:w="5165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按位或运算符</w:t>
            </w:r>
            <w:r w:rsidRPr="00E70AB8">
              <w:rPr>
                <w:rFonts w:hint="eastAsia"/>
                <w:sz w:val="24"/>
                <w:szCs w:val="24"/>
              </w:rPr>
              <w:t>"|"</w:t>
            </w:r>
            <w:r w:rsidRPr="00E70AB8">
              <w:rPr>
                <w:rFonts w:hint="eastAsia"/>
                <w:sz w:val="24"/>
                <w:szCs w:val="24"/>
              </w:rPr>
              <w:t>是双目运算符。</w:t>
            </w:r>
            <w:r w:rsidRPr="00E70AB8">
              <w:rPr>
                <w:rFonts w:hint="eastAsia"/>
                <w:sz w:val="24"/>
                <w:szCs w:val="24"/>
              </w:rPr>
              <w:t xml:space="preserve"> </w:t>
            </w:r>
            <w:r w:rsidRPr="00E70AB8">
              <w:rPr>
                <w:rFonts w:hint="eastAsia"/>
                <w:sz w:val="24"/>
                <w:szCs w:val="24"/>
              </w:rPr>
              <w:t>其功能是参与运算的两数各对应的二进位相或</w:t>
            </w:r>
          </w:p>
        </w:tc>
        <w:tc>
          <w:tcPr>
            <w:tcW w:w="3006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 xml:space="preserve">(A | B) </w:t>
            </w:r>
            <w:r w:rsidRPr="00E70AB8">
              <w:rPr>
                <w:rFonts w:hint="eastAsia"/>
                <w:sz w:val="24"/>
                <w:szCs w:val="24"/>
              </w:rPr>
              <w:t>结果为</w:t>
            </w:r>
            <w:r w:rsidRPr="00E70AB8">
              <w:rPr>
                <w:rFonts w:hint="eastAsia"/>
                <w:sz w:val="24"/>
                <w:szCs w:val="24"/>
              </w:rPr>
              <w:t xml:space="preserve"> 61, </w:t>
            </w:r>
            <w:r w:rsidRPr="00E70AB8">
              <w:rPr>
                <w:rFonts w:hint="eastAsia"/>
                <w:sz w:val="24"/>
                <w:szCs w:val="24"/>
              </w:rPr>
              <w:t>二进制为</w:t>
            </w:r>
            <w:r w:rsidRPr="00E70AB8">
              <w:rPr>
                <w:rFonts w:hint="eastAsia"/>
                <w:sz w:val="24"/>
                <w:szCs w:val="24"/>
              </w:rPr>
              <w:t xml:space="preserve"> 0011 1101</w:t>
            </w:r>
          </w:p>
        </w:tc>
      </w:tr>
      <w:tr w:rsidR="00336922" w:rsidRPr="00E70AB8" w:rsidTr="00336922">
        <w:tc>
          <w:tcPr>
            <w:tcW w:w="846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^</w:t>
            </w:r>
          </w:p>
        </w:tc>
        <w:tc>
          <w:tcPr>
            <w:tcW w:w="5165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按位异或运算符</w:t>
            </w:r>
            <w:r w:rsidRPr="00E70AB8">
              <w:rPr>
                <w:rFonts w:hint="eastAsia"/>
                <w:sz w:val="24"/>
                <w:szCs w:val="24"/>
              </w:rPr>
              <w:t>"^"</w:t>
            </w:r>
            <w:r w:rsidRPr="00E70AB8">
              <w:rPr>
                <w:rFonts w:hint="eastAsia"/>
                <w:sz w:val="24"/>
                <w:szCs w:val="24"/>
              </w:rPr>
              <w:t>是双目运算符。</w:t>
            </w:r>
            <w:r w:rsidRPr="00E70AB8">
              <w:rPr>
                <w:rFonts w:hint="eastAsia"/>
                <w:sz w:val="24"/>
                <w:szCs w:val="24"/>
              </w:rPr>
              <w:t xml:space="preserve"> </w:t>
            </w:r>
            <w:r w:rsidRPr="00E70AB8">
              <w:rPr>
                <w:rFonts w:hint="eastAsia"/>
                <w:sz w:val="24"/>
                <w:szCs w:val="24"/>
              </w:rPr>
              <w:t>其功能是参与运算的两数各对应的二进位相异或，当两对应的二进位相异时，结果为</w:t>
            </w:r>
            <w:r w:rsidRPr="00E70AB8">
              <w:rPr>
                <w:rFonts w:hint="eastAsia"/>
                <w:sz w:val="24"/>
                <w:szCs w:val="24"/>
              </w:rPr>
              <w:t>1</w:t>
            </w:r>
            <w:r w:rsidRPr="00E70AB8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3006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 xml:space="preserve">(A ^ B) </w:t>
            </w:r>
            <w:r w:rsidRPr="00E70AB8">
              <w:rPr>
                <w:rFonts w:hint="eastAsia"/>
                <w:sz w:val="24"/>
                <w:szCs w:val="24"/>
              </w:rPr>
              <w:t>结果为</w:t>
            </w:r>
            <w:r w:rsidRPr="00E70AB8">
              <w:rPr>
                <w:rFonts w:hint="eastAsia"/>
                <w:sz w:val="24"/>
                <w:szCs w:val="24"/>
              </w:rPr>
              <w:t xml:space="preserve"> 49, </w:t>
            </w:r>
            <w:r w:rsidRPr="00E70AB8">
              <w:rPr>
                <w:rFonts w:hint="eastAsia"/>
                <w:sz w:val="24"/>
                <w:szCs w:val="24"/>
              </w:rPr>
              <w:t>二进制为</w:t>
            </w:r>
            <w:r w:rsidRPr="00E70AB8">
              <w:rPr>
                <w:rFonts w:hint="eastAsia"/>
                <w:sz w:val="24"/>
                <w:szCs w:val="24"/>
              </w:rPr>
              <w:t xml:space="preserve"> 0011 0001</w:t>
            </w:r>
          </w:p>
        </w:tc>
      </w:tr>
      <w:tr w:rsidR="00336922" w:rsidRPr="00E70AB8" w:rsidTr="00336922">
        <w:tc>
          <w:tcPr>
            <w:tcW w:w="846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&lt;&lt;</w:t>
            </w:r>
          </w:p>
        </w:tc>
        <w:tc>
          <w:tcPr>
            <w:tcW w:w="5165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左移运算符</w:t>
            </w:r>
            <w:r w:rsidRPr="00E70AB8">
              <w:rPr>
                <w:rFonts w:hint="eastAsia"/>
                <w:sz w:val="24"/>
                <w:szCs w:val="24"/>
              </w:rPr>
              <w:t>"&lt;&lt;"</w:t>
            </w:r>
            <w:r w:rsidRPr="00E70AB8">
              <w:rPr>
                <w:rFonts w:hint="eastAsia"/>
                <w:sz w:val="24"/>
                <w:szCs w:val="24"/>
              </w:rPr>
              <w:t>是双目运算符。左移</w:t>
            </w:r>
            <w:r w:rsidRPr="00E70AB8">
              <w:rPr>
                <w:rFonts w:hint="eastAsia"/>
                <w:sz w:val="24"/>
                <w:szCs w:val="24"/>
              </w:rPr>
              <w:t>n</w:t>
            </w:r>
            <w:r w:rsidRPr="00E70AB8">
              <w:rPr>
                <w:rFonts w:hint="eastAsia"/>
                <w:sz w:val="24"/>
                <w:szCs w:val="24"/>
              </w:rPr>
              <w:t>位就是乘以</w:t>
            </w:r>
            <w:r w:rsidRPr="00E70AB8">
              <w:rPr>
                <w:rFonts w:hint="eastAsia"/>
                <w:sz w:val="24"/>
                <w:szCs w:val="24"/>
              </w:rPr>
              <w:t>2</w:t>
            </w:r>
            <w:r w:rsidRPr="00E70AB8">
              <w:rPr>
                <w:rFonts w:hint="eastAsia"/>
                <w:sz w:val="24"/>
                <w:szCs w:val="24"/>
              </w:rPr>
              <w:t>的</w:t>
            </w:r>
            <w:r w:rsidRPr="00E70AB8">
              <w:rPr>
                <w:rFonts w:hint="eastAsia"/>
                <w:sz w:val="24"/>
                <w:szCs w:val="24"/>
              </w:rPr>
              <w:t>n</w:t>
            </w:r>
            <w:r w:rsidRPr="00E70AB8">
              <w:rPr>
                <w:rFonts w:hint="eastAsia"/>
                <w:sz w:val="24"/>
                <w:szCs w:val="24"/>
              </w:rPr>
              <w:t>次方。</w:t>
            </w:r>
            <w:r w:rsidRPr="00E70AB8">
              <w:rPr>
                <w:rFonts w:hint="eastAsia"/>
                <w:sz w:val="24"/>
                <w:szCs w:val="24"/>
              </w:rPr>
              <w:t xml:space="preserve"> </w:t>
            </w:r>
            <w:r w:rsidRPr="00E70AB8">
              <w:rPr>
                <w:rFonts w:hint="eastAsia"/>
                <w:sz w:val="24"/>
                <w:szCs w:val="24"/>
              </w:rPr>
              <w:t>其功能把</w:t>
            </w:r>
            <w:r w:rsidRPr="00E70AB8">
              <w:rPr>
                <w:rFonts w:hint="eastAsia"/>
                <w:sz w:val="24"/>
                <w:szCs w:val="24"/>
              </w:rPr>
              <w:t>"&lt;&lt;"</w:t>
            </w:r>
            <w:r w:rsidRPr="00E70AB8">
              <w:rPr>
                <w:rFonts w:hint="eastAsia"/>
                <w:sz w:val="24"/>
                <w:szCs w:val="24"/>
              </w:rPr>
              <w:t>左边的运算数的各二进位全部左移若干位，由</w:t>
            </w:r>
            <w:r w:rsidRPr="00E70AB8">
              <w:rPr>
                <w:rFonts w:hint="eastAsia"/>
                <w:sz w:val="24"/>
                <w:szCs w:val="24"/>
              </w:rPr>
              <w:t>"&lt;&lt;"</w:t>
            </w:r>
            <w:r w:rsidRPr="00E70AB8">
              <w:rPr>
                <w:rFonts w:hint="eastAsia"/>
                <w:sz w:val="24"/>
                <w:szCs w:val="24"/>
              </w:rPr>
              <w:t>右边的数指定移动的位数，高位丢弃，低位补</w:t>
            </w:r>
            <w:r w:rsidRPr="00E70AB8">
              <w:rPr>
                <w:rFonts w:hint="eastAsia"/>
                <w:sz w:val="24"/>
                <w:szCs w:val="24"/>
              </w:rPr>
              <w:t>0</w:t>
            </w:r>
            <w:r w:rsidRPr="00E70AB8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3006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 xml:space="preserve">A &lt;&lt; 2 </w:t>
            </w:r>
            <w:r w:rsidRPr="00E70AB8">
              <w:rPr>
                <w:rFonts w:hint="eastAsia"/>
                <w:sz w:val="24"/>
                <w:szCs w:val="24"/>
              </w:rPr>
              <w:t>结果为</w:t>
            </w:r>
            <w:r w:rsidRPr="00E70AB8">
              <w:rPr>
                <w:rFonts w:hint="eastAsia"/>
                <w:sz w:val="24"/>
                <w:szCs w:val="24"/>
              </w:rPr>
              <w:t xml:space="preserve"> 240 </w:t>
            </w:r>
            <w:r w:rsidRPr="00E70AB8">
              <w:rPr>
                <w:rFonts w:hint="eastAsia"/>
                <w:sz w:val="24"/>
                <w:szCs w:val="24"/>
              </w:rPr>
              <w:t>，二进制为</w:t>
            </w:r>
            <w:r w:rsidRPr="00E70AB8">
              <w:rPr>
                <w:rFonts w:hint="eastAsia"/>
                <w:sz w:val="24"/>
                <w:szCs w:val="24"/>
              </w:rPr>
              <w:t xml:space="preserve"> 1111 0000</w:t>
            </w:r>
          </w:p>
        </w:tc>
      </w:tr>
      <w:tr w:rsidR="00336922" w:rsidRPr="00E70AB8" w:rsidTr="00336922">
        <w:tc>
          <w:tcPr>
            <w:tcW w:w="846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&gt;&gt;</w:t>
            </w:r>
          </w:p>
        </w:tc>
        <w:tc>
          <w:tcPr>
            <w:tcW w:w="5165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>右移运算符</w:t>
            </w:r>
            <w:r w:rsidRPr="00E70AB8">
              <w:rPr>
                <w:rFonts w:hint="eastAsia"/>
                <w:sz w:val="24"/>
                <w:szCs w:val="24"/>
              </w:rPr>
              <w:t>"&gt;&gt;"</w:t>
            </w:r>
            <w:r w:rsidRPr="00E70AB8">
              <w:rPr>
                <w:rFonts w:hint="eastAsia"/>
                <w:sz w:val="24"/>
                <w:szCs w:val="24"/>
              </w:rPr>
              <w:t>是双目运算符。右移</w:t>
            </w:r>
            <w:r w:rsidRPr="00E70AB8">
              <w:rPr>
                <w:rFonts w:hint="eastAsia"/>
                <w:sz w:val="24"/>
                <w:szCs w:val="24"/>
              </w:rPr>
              <w:t>n</w:t>
            </w:r>
            <w:r w:rsidRPr="00E70AB8">
              <w:rPr>
                <w:rFonts w:hint="eastAsia"/>
                <w:sz w:val="24"/>
                <w:szCs w:val="24"/>
              </w:rPr>
              <w:t>位就是除以</w:t>
            </w:r>
            <w:r w:rsidRPr="00E70AB8">
              <w:rPr>
                <w:rFonts w:hint="eastAsia"/>
                <w:sz w:val="24"/>
                <w:szCs w:val="24"/>
              </w:rPr>
              <w:t>2</w:t>
            </w:r>
            <w:r w:rsidRPr="00E70AB8">
              <w:rPr>
                <w:rFonts w:hint="eastAsia"/>
                <w:sz w:val="24"/>
                <w:szCs w:val="24"/>
              </w:rPr>
              <w:t>的</w:t>
            </w:r>
            <w:r w:rsidRPr="00E70AB8">
              <w:rPr>
                <w:rFonts w:hint="eastAsia"/>
                <w:sz w:val="24"/>
                <w:szCs w:val="24"/>
              </w:rPr>
              <w:t>n</w:t>
            </w:r>
            <w:r w:rsidRPr="00E70AB8">
              <w:rPr>
                <w:rFonts w:hint="eastAsia"/>
                <w:sz w:val="24"/>
                <w:szCs w:val="24"/>
              </w:rPr>
              <w:t>次方。</w:t>
            </w:r>
            <w:r w:rsidRPr="00E70AB8">
              <w:rPr>
                <w:rFonts w:hint="eastAsia"/>
                <w:sz w:val="24"/>
                <w:szCs w:val="24"/>
              </w:rPr>
              <w:t xml:space="preserve"> </w:t>
            </w:r>
            <w:r w:rsidRPr="00E70AB8">
              <w:rPr>
                <w:rFonts w:hint="eastAsia"/>
                <w:sz w:val="24"/>
                <w:szCs w:val="24"/>
              </w:rPr>
              <w:t>其功能是把</w:t>
            </w:r>
            <w:r w:rsidRPr="00E70AB8">
              <w:rPr>
                <w:rFonts w:hint="eastAsia"/>
                <w:sz w:val="24"/>
                <w:szCs w:val="24"/>
              </w:rPr>
              <w:t>"&gt;&gt;"</w:t>
            </w:r>
            <w:r w:rsidRPr="00E70AB8">
              <w:rPr>
                <w:rFonts w:hint="eastAsia"/>
                <w:sz w:val="24"/>
                <w:szCs w:val="24"/>
              </w:rPr>
              <w:t>左边的运算数的各二进位全部右移若干位，</w:t>
            </w:r>
            <w:r w:rsidRPr="00E70AB8">
              <w:rPr>
                <w:rFonts w:hint="eastAsia"/>
                <w:sz w:val="24"/>
                <w:szCs w:val="24"/>
              </w:rPr>
              <w:t>"&gt;&gt;"</w:t>
            </w:r>
            <w:r w:rsidRPr="00E70AB8">
              <w:rPr>
                <w:rFonts w:hint="eastAsia"/>
                <w:sz w:val="24"/>
                <w:szCs w:val="24"/>
              </w:rPr>
              <w:t>右边的数指定移动的位数。</w:t>
            </w:r>
          </w:p>
        </w:tc>
        <w:tc>
          <w:tcPr>
            <w:tcW w:w="3006" w:type="dxa"/>
          </w:tcPr>
          <w:p w:rsidR="00336922" w:rsidRPr="00E70AB8" w:rsidRDefault="00336922" w:rsidP="006A7563">
            <w:pPr>
              <w:rPr>
                <w:rFonts w:hint="eastAsia"/>
                <w:sz w:val="24"/>
                <w:szCs w:val="24"/>
              </w:rPr>
            </w:pPr>
            <w:r w:rsidRPr="00E70AB8">
              <w:rPr>
                <w:rFonts w:hint="eastAsia"/>
                <w:sz w:val="24"/>
                <w:szCs w:val="24"/>
              </w:rPr>
              <w:t xml:space="preserve">A &gt;&gt; 2 </w:t>
            </w:r>
            <w:r w:rsidRPr="00E70AB8">
              <w:rPr>
                <w:rFonts w:hint="eastAsia"/>
                <w:sz w:val="24"/>
                <w:szCs w:val="24"/>
              </w:rPr>
              <w:t>结果为</w:t>
            </w:r>
            <w:r w:rsidRPr="00E70AB8">
              <w:rPr>
                <w:rFonts w:hint="eastAsia"/>
                <w:sz w:val="24"/>
                <w:szCs w:val="24"/>
              </w:rPr>
              <w:t xml:space="preserve"> 15 </w:t>
            </w:r>
            <w:r w:rsidRPr="00E70AB8">
              <w:rPr>
                <w:rFonts w:hint="eastAsia"/>
                <w:sz w:val="24"/>
                <w:szCs w:val="24"/>
              </w:rPr>
              <w:t>，二进制为</w:t>
            </w:r>
            <w:r w:rsidRPr="00E70AB8">
              <w:rPr>
                <w:rFonts w:hint="eastAsia"/>
                <w:sz w:val="24"/>
                <w:szCs w:val="24"/>
              </w:rPr>
              <w:t xml:space="preserve"> 0000 1111</w:t>
            </w:r>
          </w:p>
        </w:tc>
      </w:tr>
    </w:tbl>
    <w:p w:rsidR="00C22B01" w:rsidRPr="00E70AB8" w:rsidRDefault="00C22B01" w:rsidP="00C22B01">
      <w:pPr>
        <w:rPr>
          <w:sz w:val="24"/>
          <w:szCs w:val="24"/>
        </w:rPr>
      </w:pPr>
    </w:p>
    <w:p w:rsidR="002D306C" w:rsidRPr="00E70AB8" w:rsidRDefault="002D306C" w:rsidP="000B3F59">
      <w:pPr>
        <w:pStyle w:val="3"/>
        <w:rPr>
          <w:sz w:val="24"/>
        </w:rPr>
      </w:pPr>
      <w:bookmarkStart w:id="23" w:name="_Toc152965089"/>
      <w:r w:rsidRPr="00E70AB8">
        <w:rPr>
          <w:rFonts w:hint="eastAsia"/>
          <w:sz w:val="24"/>
        </w:rPr>
        <w:t>2</w:t>
      </w:r>
      <w:r w:rsidRPr="00E70AB8">
        <w:rPr>
          <w:sz w:val="24"/>
        </w:rPr>
        <w:t xml:space="preserve">.4.1 </w:t>
      </w:r>
      <w:r w:rsidRPr="00E70AB8">
        <w:rPr>
          <w:rFonts w:hint="eastAsia"/>
          <w:sz w:val="24"/>
        </w:rPr>
        <w:t>进制</w:t>
      </w:r>
      <w:bookmarkEnd w:id="23"/>
    </w:p>
    <w:p w:rsidR="00A01088" w:rsidRPr="00E70AB8" w:rsidRDefault="00A01088" w:rsidP="00A01088">
      <w:pPr>
        <w:rPr>
          <w:rFonts w:hint="eastAsia"/>
          <w:sz w:val="24"/>
          <w:szCs w:val="24"/>
        </w:rPr>
      </w:pPr>
      <w:r w:rsidRPr="00E70AB8">
        <w:rPr>
          <w:rFonts w:hint="eastAsia"/>
          <w:sz w:val="24"/>
          <w:szCs w:val="24"/>
        </w:rPr>
        <w:t>对于整数而言</w:t>
      </w:r>
      <w:r w:rsidRPr="00E70AB8">
        <w:rPr>
          <w:rFonts w:hint="eastAsia"/>
          <w:sz w:val="24"/>
          <w:szCs w:val="24"/>
        </w:rPr>
        <w:t>,</w:t>
      </w:r>
      <w:r w:rsidRPr="00E70AB8">
        <w:rPr>
          <w:rFonts w:hint="eastAsia"/>
          <w:sz w:val="24"/>
          <w:szCs w:val="24"/>
        </w:rPr>
        <w:t>有四种表示方式</w:t>
      </w:r>
    </w:p>
    <w:p w:rsidR="00A01088" w:rsidRPr="00E70AB8" w:rsidRDefault="00A01088" w:rsidP="00A01088">
      <w:pPr>
        <w:rPr>
          <w:rFonts w:hint="eastAsia"/>
          <w:sz w:val="24"/>
          <w:szCs w:val="24"/>
        </w:rPr>
      </w:pPr>
      <w:r w:rsidRPr="00E70AB8">
        <w:rPr>
          <w:rFonts w:hint="eastAsia"/>
          <w:sz w:val="24"/>
          <w:szCs w:val="24"/>
        </w:rPr>
        <w:t>1).</w:t>
      </w:r>
      <w:r w:rsidRPr="00E70AB8">
        <w:rPr>
          <w:rFonts w:hint="eastAsia"/>
          <w:sz w:val="24"/>
          <w:szCs w:val="24"/>
        </w:rPr>
        <w:t>二进制</w:t>
      </w:r>
      <w:r w:rsidRPr="00E70AB8">
        <w:rPr>
          <w:rFonts w:hint="eastAsia"/>
          <w:sz w:val="24"/>
          <w:szCs w:val="24"/>
        </w:rPr>
        <w:t>: 0,1.</w:t>
      </w:r>
      <w:r w:rsidRPr="00E70AB8">
        <w:rPr>
          <w:rFonts w:hint="eastAsia"/>
          <w:sz w:val="24"/>
          <w:szCs w:val="24"/>
        </w:rPr>
        <w:t>逢</w:t>
      </w:r>
      <w:r w:rsidRPr="00E70AB8">
        <w:rPr>
          <w:rFonts w:hint="eastAsia"/>
          <w:sz w:val="24"/>
          <w:szCs w:val="24"/>
        </w:rPr>
        <w:t>2</w:t>
      </w:r>
      <w:r w:rsidRPr="00E70AB8">
        <w:rPr>
          <w:rFonts w:hint="eastAsia"/>
          <w:sz w:val="24"/>
          <w:szCs w:val="24"/>
        </w:rPr>
        <w:t>进</w:t>
      </w:r>
      <w:r w:rsidRPr="00E70AB8">
        <w:rPr>
          <w:rFonts w:hint="eastAsia"/>
          <w:sz w:val="24"/>
          <w:szCs w:val="24"/>
        </w:rPr>
        <w:t>1</w:t>
      </w:r>
    </w:p>
    <w:p w:rsidR="00A01088" w:rsidRPr="00E70AB8" w:rsidRDefault="00A01088" w:rsidP="00A01088">
      <w:pPr>
        <w:rPr>
          <w:rFonts w:hint="eastAsia"/>
          <w:sz w:val="24"/>
          <w:szCs w:val="24"/>
        </w:rPr>
      </w:pPr>
      <w:r w:rsidRPr="00E70AB8">
        <w:rPr>
          <w:rFonts w:hint="eastAsia"/>
          <w:sz w:val="24"/>
          <w:szCs w:val="24"/>
        </w:rPr>
        <w:t>2).</w:t>
      </w:r>
      <w:r w:rsidRPr="00E70AB8">
        <w:rPr>
          <w:rFonts w:hint="eastAsia"/>
          <w:sz w:val="24"/>
          <w:szCs w:val="24"/>
        </w:rPr>
        <w:t>八进制</w:t>
      </w:r>
      <w:r w:rsidRPr="00E70AB8">
        <w:rPr>
          <w:rFonts w:hint="eastAsia"/>
          <w:sz w:val="24"/>
          <w:szCs w:val="24"/>
        </w:rPr>
        <w:t>:0-7,</w:t>
      </w:r>
      <w:r w:rsidRPr="00E70AB8">
        <w:rPr>
          <w:rFonts w:hint="eastAsia"/>
          <w:sz w:val="24"/>
          <w:szCs w:val="24"/>
        </w:rPr>
        <w:t>逢</w:t>
      </w:r>
      <w:r w:rsidRPr="00E70AB8">
        <w:rPr>
          <w:rFonts w:hint="eastAsia"/>
          <w:sz w:val="24"/>
          <w:szCs w:val="24"/>
        </w:rPr>
        <w:t>8</w:t>
      </w:r>
      <w:r w:rsidRPr="00E70AB8">
        <w:rPr>
          <w:rFonts w:hint="eastAsia"/>
          <w:sz w:val="24"/>
          <w:szCs w:val="24"/>
        </w:rPr>
        <w:t>进</w:t>
      </w:r>
      <w:r w:rsidRPr="00E70AB8">
        <w:rPr>
          <w:rFonts w:hint="eastAsia"/>
          <w:sz w:val="24"/>
          <w:szCs w:val="24"/>
        </w:rPr>
        <w:t>1,</w:t>
      </w:r>
      <w:r w:rsidRPr="00E70AB8">
        <w:rPr>
          <w:rFonts w:hint="eastAsia"/>
          <w:sz w:val="24"/>
          <w:szCs w:val="24"/>
        </w:rPr>
        <w:t>以数字</w:t>
      </w:r>
      <w:r w:rsidRPr="00E70AB8">
        <w:rPr>
          <w:rFonts w:hint="eastAsia"/>
          <w:sz w:val="24"/>
          <w:szCs w:val="24"/>
        </w:rPr>
        <w:t>0</w:t>
      </w:r>
      <w:r w:rsidRPr="00E70AB8">
        <w:rPr>
          <w:rFonts w:hint="eastAsia"/>
          <w:sz w:val="24"/>
          <w:szCs w:val="24"/>
        </w:rPr>
        <w:t>开头表示</w:t>
      </w:r>
    </w:p>
    <w:p w:rsidR="00A01088" w:rsidRPr="00E70AB8" w:rsidRDefault="00A01088" w:rsidP="00A01088">
      <w:pPr>
        <w:rPr>
          <w:rFonts w:hint="eastAsia"/>
          <w:sz w:val="24"/>
          <w:szCs w:val="24"/>
        </w:rPr>
      </w:pPr>
      <w:r w:rsidRPr="00E70AB8">
        <w:rPr>
          <w:rFonts w:hint="eastAsia"/>
          <w:sz w:val="24"/>
          <w:szCs w:val="24"/>
        </w:rPr>
        <w:t>3).</w:t>
      </w:r>
      <w:r w:rsidRPr="00E70AB8">
        <w:rPr>
          <w:rFonts w:hint="eastAsia"/>
          <w:sz w:val="24"/>
          <w:szCs w:val="24"/>
        </w:rPr>
        <w:t>十进制</w:t>
      </w:r>
      <w:r w:rsidRPr="00E70AB8">
        <w:rPr>
          <w:rFonts w:hint="eastAsia"/>
          <w:sz w:val="24"/>
          <w:szCs w:val="24"/>
        </w:rPr>
        <w:t>:0-9,</w:t>
      </w:r>
      <w:r w:rsidRPr="00E70AB8">
        <w:rPr>
          <w:rFonts w:hint="eastAsia"/>
          <w:sz w:val="24"/>
          <w:szCs w:val="24"/>
        </w:rPr>
        <w:t>逢</w:t>
      </w:r>
      <w:r w:rsidRPr="00E70AB8">
        <w:rPr>
          <w:rFonts w:hint="eastAsia"/>
          <w:sz w:val="24"/>
          <w:szCs w:val="24"/>
        </w:rPr>
        <w:t>10</w:t>
      </w:r>
      <w:r w:rsidRPr="00E70AB8">
        <w:rPr>
          <w:rFonts w:hint="eastAsia"/>
          <w:sz w:val="24"/>
          <w:szCs w:val="24"/>
        </w:rPr>
        <w:t>进</w:t>
      </w:r>
      <w:r w:rsidRPr="00E70AB8">
        <w:rPr>
          <w:rFonts w:hint="eastAsia"/>
          <w:sz w:val="24"/>
          <w:szCs w:val="24"/>
        </w:rPr>
        <w:t>1</w:t>
      </w:r>
    </w:p>
    <w:p w:rsidR="00A01088" w:rsidRPr="00E70AB8" w:rsidRDefault="00A01088" w:rsidP="00A01088">
      <w:pPr>
        <w:rPr>
          <w:sz w:val="24"/>
          <w:szCs w:val="24"/>
        </w:rPr>
      </w:pPr>
      <w:r w:rsidRPr="00E70AB8">
        <w:rPr>
          <w:rFonts w:hint="eastAsia"/>
          <w:sz w:val="24"/>
          <w:szCs w:val="24"/>
        </w:rPr>
        <w:lastRenderedPageBreak/>
        <w:t>4).</w:t>
      </w:r>
      <w:r w:rsidRPr="00E70AB8">
        <w:rPr>
          <w:rFonts w:hint="eastAsia"/>
          <w:sz w:val="24"/>
          <w:szCs w:val="24"/>
        </w:rPr>
        <w:t>十六进制</w:t>
      </w:r>
      <w:r w:rsidRPr="00E70AB8">
        <w:rPr>
          <w:rFonts w:hint="eastAsia"/>
          <w:sz w:val="24"/>
          <w:szCs w:val="24"/>
        </w:rPr>
        <w:t>:0-9</w:t>
      </w:r>
      <w:r w:rsidRPr="00E70AB8">
        <w:rPr>
          <w:rFonts w:hint="eastAsia"/>
          <w:sz w:val="24"/>
          <w:szCs w:val="24"/>
        </w:rPr>
        <w:t>以及</w:t>
      </w:r>
      <w:r w:rsidRPr="00E70AB8">
        <w:rPr>
          <w:rFonts w:hint="eastAsia"/>
          <w:sz w:val="24"/>
          <w:szCs w:val="24"/>
        </w:rPr>
        <w:t>A-F,</w:t>
      </w:r>
      <w:r w:rsidRPr="00E70AB8">
        <w:rPr>
          <w:rFonts w:hint="eastAsia"/>
          <w:sz w:val="24"/>
          <w:szCs w:val="24"/>
        </w:rPr>
        <w:t>逢</w:t>
      </w:r>
      <w:r w:rsidRPr="00E70AB8">
        <w:rPr>
          <w:rFonts w:hint="eastAsia"/>
          <w:sz w:val="24"/>
          <w:szCs w:val="24"/>
        </w:rPr>
        <w:t>16</w:t>
      </w:r>
      <w:r w:rsidRPr="00E70AB8">
        <w:rPr>
          <w:rFonts w:hint="eastAsia"/>
          <w:sz w:val="24"/>
          <w:szCs w:val="24"/>
        </w:rPr>
        <w:t>进</w:t>
      </w:r>
      <w:r w:rsidRPr="00E70AB8">
        <w:rPr>
          <w:rFonts w:hint="eastAsia"/>
          <w:sz w:val="24"/>
          <w:szCs w:val="24"/>
        </w:rPr>
        <w:t>1,</w:t>
      </w:r>
      <w:r w:rsidRPr="00E70AB8">
        <w:rPr>
          <w:rFonts w:hint="eastAsia"/>
          <w:sz w:val="24"/>
          <w:szCs w:val="24"/>
        </w:rPr>
        <w:t>以</w:t>
      </w:r>
      <w:r w:rsidRPr="00E70AB8">
        <w:rPr>
          <w:rFonts w:hint="eastAsia"/>
          <w:sz w:val="24"/>
          <w:szCs w:val="24"/>
        </w:rPr>
        <w:t>0x</w:t>
      </w:r>
      <w:r w:rsidRPr="00E70AB8">
        <w:rPr>
          <w:rFonts w:hint="eastAsia"/>
          <w:sz w:val="24"/>
          <w:szCs w:val="24"/>
        </w:rPr>
        <w:t>或者</w:t>
      </w:r>
      <w:r w:rsidRPr="00E70AB8">
        <w:rPr>
          <w:rFonts w:hint="eastAsia"/>
          <w:sz w:val="24"/>
          <w:szCs w:val="24"/>
        </w:rPr>
        <w:t>0X</w:t>
      </w:r>
      <w:r w:rsidRPr="00E70AB8">
        <w:rPr>
          <w:rFonts w:hint="eastAsia"/>
          <w:sz w:val="24"/>
          <w:szCs w:val="24"/>
        </w:rPr>
        <w:t>开头表示</w:t>
      </w:r>
      <w:r w:rsidRPr="00E70AB8">
        <w:rPr>
          <w:rFonts w:hint="eastAsia"/>
          <w:sz w:val="24"/>
          <w:szCs w:val="24"/>
        </w:rPr>
        <w:t>,eg:0x21AF + 1 = 0X21B0</w:t>
      </w:r>
    </w:p>
    <w:p w:rsidR="0021140D" w:rsidRPr="00E70AB8" w:rsidRDefault="0021140D" w:rsidP="002114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sz w:val="24"/>
          <w:szCs w:val="24"/>
          <w:lang w:val="en-US"/>
        </w:rPr>
      </w:pP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package 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import 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proofErr w:type="spellStart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fmt</w:t>
      </w:r>
      <w:proofErr w:type="spellEnd"/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br/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func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proofErr w:type="gramStart"/>
      <w:r w:rsidRPr="00E70AB8">
        <w:rPr>
          <w:rFonts w:ascii="Courier New" w:eastAsia="宋体" w:hAnsi="Courier New" w:cs="Courier New"/>
          <w:color w:val="FFC66D"/>
          <w:sz w:val="24"/>
          <w:szCs w:val="24"/>
          <w:lang w:val="en-US"/>
        </w:rPr>
        <w:t>main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proofErr w:type="gram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 {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 </w:t>
      </w:r>
      <w:proofErr w:type="spellStart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>int</w:t>
      </w:r>
      <w:proofErr w:type="spellEnd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5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Printf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%b\n</w:t>
      </w:r>
      <w:r w:rsidRPr="00E70AB8">
        <w:rPr>
          <w:rFonts w:ascii="Courier New" w:eastAsia="宋体" w:hAnsi="Courier New" w:cs="Courier New"/>
          <w:color w:val="6A8759"/>
          <w:sz w:val="24"/>
          <w:szCs w:val="24"/>
          <w:lang w:val="en-US"/>
        </w:rPr>
        <w:t>"</w:t>
      </w:r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i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j </w:t>
      </w:r>
      <w:proofErr w:type="spellStart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>int</w:t>
      </w:r>
      <w:proofErr w:type="spellEnd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011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(j)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>var</w:t>
      </w:r>
      <w:proofErr w:type="spellEnd"/>
      <w:r w:rsidRPr="00E70AB8">
        <w:rPr>
          <w:rFonts w:ascii="Courier New" w:eastAsia="宋体" w:hAnsi="Courier New" w:cs="Courier New"/>
          <w:color w:val="CC7832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k </w:t>
      </w:r>
      <w:proofErr w:type="spellStart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>int</w:t>
      </w:r>
      <w:proofErr w:type="spellEnd"/>
      <w:r w:rsidRPr="00E70AB8">
        <w:rPr>
          <w:rFonts w:ascii="Courier New" w:eastAsia="宋体" w:hAnsi="Courier New" w:cs="Courier New"/>
          <w:color w:val="72737A"/>
          <w:sz w:val="24"/>
          <w:szCs w:val="24"/>
          <w:lang w:val="en-US"/>
        </w:rPr>
        <w:t xml:space="preserve"> 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 xml:space="preserve">= 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t>0x11</w:t>
      </w:r>
      <w:r w:rsidRPr="00E70AB8">
        <w:rPr>
          <w:rFonts w:ascii="Courier New" w:eastAsia="宋体" w:hAnsi="Courier New" w:cs="Courier New"/>
          <w:color w:val="6897BB"/>
          <w:sz w:val="24"/>
          <w:szCs w:val="24"/>
          <w:lang w:val="en-US"/>
        </w:rPr>
        <w:br/>
        <w:t xml:space="preserve">   </w:t>
      </w:r>
      <w:proofErr w:type="spellStart"/>
      <w:r w:rsidRPr="00E70AB8">
        <w:rPr>
          <w:rFonts w:ascii="Courier New" w:eastAsia="宋体" w:hAnsi="Courier New" w:cs="Courier New"/>
          <w:color w:val="AFBF7E"/>
          <w:sz w:val="24"/>
          <w:szCs w:val="24"/>
          <w:lang w:val="en-US"/>
        </w:rPr>
        <w:t>fmt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.</w:t>
      </w:r>
      <w:r w:rsidRPr="00E70AB8">
        <w:rPr>
          <w:rFonts w:ascii="Courier New" w:eastAsia="宋体" w:hAnsi="Courier New" w:cs="Courier New"/>
          <w:color w:val="B09D79"/>
          <w:sz w:val="24"/>
          <w:szCs w:val="24"/>
          <w:lang w:val="en-US"/>
        </w:rPr>
        <w:t>Println</w:t>
      </w:r>
      <w:proofErr w:type="spellEnd"/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t>(k)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  <w:t>}</w:t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A9B7C6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t>/*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>101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>9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>17</w:t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</w:r>
      <w:r w:rsidRPr="00E70AB8">
        <w:rPr>
          <w:rFonts w:ascii="Courier New" w:eastAsia="宋体" w:hAnsi="Courier New" w:cs="Courier New"/>
          <w:color w:val="808080"/>
          <w:sz w:val="24"/>
          <w:szCs w:val="24"/>
          <w:lang w:val="en-US"/>
        </w:rPr>
        <w:br/>
        <w:t>*/</w:t>
      </w:r>
    </w:p>
    <w:p w:rsidR="002C4F05" w:rsidRPr="00E70AB8" w:rsidRDefault="002C4F05" w:rsidP="00A01088">
      <w:pPr>
        <w:rPr>
          <w:sz w:val="24"/>
          <w:szCs w:val="24"/>
          <w:lang w:val="en-US"/>
        </w:rPr>
      </w:pPr>
    </w:p>
    <w:p w:rsidR="00C05B36" w:rsidRPr="00E70AB8" w:rsidRDefault="00C05B36" w:rsidP="00C05B36">
      <w:pPr>
        <w:rPr>
          <w:rFonts w:hint="eastAsia"/>
          <w:sz w:val="24"/>
          <w:szCs w:val="24"/>
        </w:rPr>
      </w:pPr>
      <w:r w:rsidRPr="00E70AB8">
        <w:rPr>
          <w:rFonts w:hint="eastAsia"/>
          <w:sz w:val="24"/>
          <w:szCs w:val="24"/>
        </w:rPr>
        <w:t>1).</w:t>
      </w:r>
      <w:r w:rsidRPr="00E70AB8">
        <w:rPr>
          <w:rFonts w:hint="eastAsia"/>
          <w:sz w:val="24"/>
          <w:szCs w:val="24"/>
        </w:rPr>
        <w:t>二进制转十进制</w:t>
      </w:r>
    </w:p>
    <w:p w:rsidR="00C05B36" w:rsidRPr="00E70AB8" w:rsidRDefault="00C05B36" w:rsidP="00C05B36">
      <w:pPr>
        <w:rPr>
          <w:sz w:val="24"/>
          <w:szCs w:val="24"/>
        </w:rPr>
      </w:pPr>
      <w:r w:rsidRPr="00E70AB8">
        <w:rPr>
          <w:rFonts w:hint="eastAsia"/>
          <w:sz w:val="24"/>
          <w:szCs w:val="24"/>
        </w:rPr>
        <w:t xml:space="preserve">        </w:t>
      </w:r>
      <w:r w:rsidRPr="00E70AB8">
        <w:rPr>
          <w:rFonts w:hint="eastAsia"/>
          <w:sz w:val="24"/>
          <w:szCs w:val="24"/>
        </w:rPr>
        <w:t>规则</w:t>
      </w:r>
      <w:r w:rsidRPr="00E70AB8">
        <w:rPr>
          <w:rFonts w:hint="eastAsia"/>
          <w:sz w:val="24"/>
          <w:szCs w:val="24"/>
        </w:rPr>
        <w:t xml:space="preserve">: </w:t>
      </w:r>
      <w:r w:rsidRPr="00E70AB8">
        <w:rPr>
          <w:rFonts w:hint="eastAsia"/>
          <w:sz w:val="24"/>
          <w:szCs w:val="24"/>
        </w:rPr>
        <w:t>从最低位开始</w:t>
      </w:r>
      <w:r w:rsidRPr="00E70AB8">
        <w:rPr>
          <w:rFonts w:hint="eastAsia"/>
          <w:sz w:val="24"/>
          <w:szCs w:val="24"/>
        </w:rPr>
        <w:t>(</w:t>
      </w:r>
      <w:r w:rsidRPr="00E70AB8">
        <w:rPr>
          <w:rFonts w:hint="eastAsia"/>
          <w:sz w:val="24"/>
          <w:szCs w:val="24"/>
        </w:rPr>
        <w:t>右边的</w:t>
      </w:r>
      <w:r w:rsidRPr="00E70AB8">
        <w:rPr>
          <w:rFonts w:hint="eastAsia"/>
          <w:sz w:val="24"/>
          <w:szCs w:val="24"/>
        </w:rPr>
        <w:t>),</w:t>
      </w:r>
      <w:r w:rsidRPr="00E70AB8">
        <w:rPr>
          <w:rFonts w:hint="eastAsia"/>
          <w:sz w:val="24"/>
          <w:szCs w:val="24"/>
        </w:rPr>
        <w:t>将每个位上的数提取处出来</w:t>
      </w:r>
      <w:r w:rsidRPr="00E70AB8">
        <w:rPr>
          <w:rFonts w:hint="eastAsia"/>
          <w:sz w:val="24"/>
          <w:szCs w:val="24"/>
        </w:rPr>
        <w:t>,</w:t>
      </w:r>
      <w:r w:rsidRPr="00E70AB8">
        <w:rPr>
          <w:rFonts w:hint="eastAsia"/>
          <w:sz w:val="24"/>
          <w:szCs w:val="24"/>
        </w:rPr>
        <w:t>乘以</w:t>
      </w:r>
      <w:r w:rsidRPr="00E70AB8">
        <w:rPr>
          <w:rFonts w:hint="eastAsia"/>
          <w:sz w:val="24"/>
          <w:szCs w:val="24"/>
        </w:rPr>
        <w:t>2</w:t>
      </w:r>
      <w:r w:rsidRPr="00E70AB8">
        <w:rPr>
          <w:rFonts w:hint="eastAsia"/>
          <w:sz w:val="24"/>
          <w:szCs w:val="24"/>
        </w:rPr>
        <w:t>的</w:t>
      </w:r>
      <w:r w:rsidRPr="00E70AB8">
        <w:rPr>
          <w:rFonts w:hint="eastAsia"/>
          <w:sz w:val="24"/>
          <w:szCs w:val="24"/>
        </w:rPr>
        <w:t>(</w:t>
      </w:r>
      <w:r w:rsidRPr="00E70AB8">
        <w:rPr>
          <w:rFonts w:hint="eastAsia"/>
          <w:sz w:val="24"/>
          <w:szCs w:val="24"/>
        </w:rPr>
        <w:t>位数</w:t>
      </w:r>
      <w:r w:rsidRPr="00E70AB8">
        <w:rPr>
          <w:rFonts w:hint="eastAsia"/>
          <w:sz w:val="24"/>
          <w:szCs w:val="24"/>
        </w:rPr>
        <w:t>-1)</w:t>
      </w:r>
      <w:r w:rsidRPr="00E70AB8">
        <w:rPr>
          <w:rFonts w:hint="eastAsia"/>
          <w:sz w:val="24"/>
          <w:szCs w:val="24"/>
        </w:rPr>
        <w:t>次方</w:t>
      </w:r>
      <w:r w:rsidRPr="00E70AB8">
        <w:rPr>
          <w:rFonts w:hint="eastAsia"/>
          <w:sz w:val="24"/>
          <w:szCs w:val="24"/>
        </w:rPr>
        <w:t>,</w:t>
      </w:r>
      <w:r w:rsidRPr="00E70AB8">
        <w:rPr>
          <w:rFonts w:hint="eastAsia"/>
          <w:sz w:val="24"/>
          <w:szCs w:val="24"/>
        </w:rPr>
        <w:t>然后求和</w:t>
      </w:r>
    </w:p>
    <w:p w:rsidR="00C05B36" w:rsidRPr="00E70AB8" w:rsidRDefault="00C05B36" w:rsidP="00C05B36">
      <w:pPr>
        <w:rPr>
          <w:rFonts w:hint="eastAsia"/>
          <w:sz w:val="24"/>
          <w:szCs w:val="24"/>
        </w:rPr>
      </w:pPr>
      <w:r w:rsidRPr="00E70AB8">
        <w:rPr>
          <w:sz w:val="24"/>
          <w:szCs w:val="24"/>
        </w:rPr>
        <w:t xml:space="preserve">        eg:1011 </w:t>
      </w:r>
      <w:proofErr w:type="gramStart"/>
      <w:r w:rsidRPr="00E70AB8">
        <w:rPr>
          <w:sz w:val="24"/>
          <w:szCs w:val="24"/>
        </w:rPr>
        <w:t>=  1</w:t>
      </w:r>
      <w:proofErr w:type="gramEnd"/>
      <w:r w:rsidRPr="00E70AB8">
        <w:rPr>
          <w:sz w:val="24"/>
          <w:szCs w:val="24"/>
        </w:rPr>
        <w:t xml:space="preserve"> * 1 + 1 * 2 + 0 * 2 * 2 + 1 * 2 * 2 * 2 = 1 + 2 + 0 + 8 = 11</w:t>
      </w:r>
    </w:p>
    <w:p w:rsidR="00C05B36" w:rsidRPr="00E70AB8" w:rsidRDefault="00C05B36" w:rsidP="00C05B36">
      <w:pPr>
        <w:rPr>
          <w:rFonts w:hint="eastAsia"/>
          <w:sz w:val="24"/>
          <w:szCs w:val="24"/>
        </w:rPr>
      </w:pPr>
      <w:r w:rsidRPr="00E70AB8">
        <w:rPr>
          <w:rFonts w:hint="eastAsia"/>
          <w:sz w:val="24"/>
          <w:szCs w:val="24"/>
        </w:rPr>
        <w:t>2).</w:t>
      </w:r>
      <w:r w:rsidRPr="00E70AB8">
        <w:rPr>
          <w:rFonts w:hint="eastAsia"/>
          <w:sz w:val="24"/>
          <w:szCs w:val="24"/>
        </w:rPr>
        <w:t>八进制转十进制</w:t>
      </w:r>
    </w:p>
    <w:p w:rsidR="00C05B36" w:rsidRPr="00E70AB8" w:rsidRDefault="00C05B36" w:rsidP="00C05B36">
      <w:pPr>
        <w:rPr>
          <w:sz w:val="24"/>
          <w:szCs w:val="24"/>
        </w:rPr>
      </w:pPr>
      <w:r w:rsidRPr="00E70AB8">
        <w:rPr>
          <w:rFonts w:hint="eastAsia"/>
          <w:sz w:val="24"/>
          <w:szCs w:val="24"/>
        </w:rPr>
        <w:t xml:space="preserve">        </w:t>
      </w:r>
      <w:r w:rsidRPr="00E70AB8">
        <w:rPr>
          <w:rFonts w:hint="eastAsia"/>
          <w:sz w:val="24"/>
          <w:szCs w:val="24"/>
        </w:rPr>
        <w:t>规则</w:t>
      </w:r>
      <w:r w:rsidRPr="00E70AB8">
        <w:rPr>
          <w:rFonts w:hint="eastAsia"/>
          <w:sz w:val="24"/>
          <w:szCs w:val="24"/>
        </w:rPr>
        <w:t xml:space="preserve">: </w:t>
      </w:r>
      <w:r w:rsidRPr="00E70AB8">
        <w:rPr>
          <w:rFonts w:hint="eastAsia"/>
          <w:sz w:val="24"/>
          <w:szCs w:val="24"/>
        </w:rPr>
        <w:t>从最低位开始</w:t>
      </w:r>
      <w:r w:rsidRPr="00E70AB8">
        <w:rPr>
          <w:rFonts w:hint="eastAsia"/>
          <w:sz w:val="24"/>
          <w:szCs w:val="24"/>
        </w:rPr>
        <w:t>(</w:t>
      </w:r>
      <w:r w:rsidRPr="00E70AB8">
        <w:rPr>
          <w:rFonts w:hint="eastAsia"/>
          <w:sz w:val="24"/>
          <w:szCs w:val="24"/>
        </w:rPr>
        <w:t>右边的</w:t>
      </w:r>
      <w:r w:rsidRPr="00E70AB8">
        <w:rPr>
          <w:rFonts w:hint="eastAsia"/>
          <w:sz w:val="24"/>
          <w:szCs w:val="24"/>
        </w:rPr>
        <w:t>),</w:t>
      </w:r>
      <w:r w:rsidRPr="00E70AB8">
        <w:rPr>
          <w:rFonts w:hint="eastAsia"/>
          <w:sz w:val="24"/>
          <w:szCs w:val="24"/>
        </w:rPr>
        <w:t>将每个位上的数提取处出来</w:t>
      </w:r>
      <w:r w:rsidRPr="00E70AB8">
        <w:rPr>
          <w:rFonts w:hint="eastAsia"/>
          <w:sz w:val="24"/>
          <w:szCs w:val="24"/>
        </w:rPr>
        <w:t>,</w:t>
      </w:r>
      <w:r w:rsidRPr="00E70AB8">
        <w:rPr>
          <w:rFonts w:hint="eastAsia"/>
          <w:sz w:val="24"/>
          <w:szCs w:val="24"/>
        </w:rPr>
        <w:t>乘以</w:t>
      </w:r>
      <w:r w:rsidRPr="00E70AB8">
        <w:rPr>
          <w:rFonts w:hint="eastAsia"/>
          <w:sz w:val="24"/>
          <w:szCs w:val="24"/>
        </w:rPr>
        <w:t>8</w:t>
      </w:r>
      <w:r w:rsidRPr="00E70AB8">
        <w:rPr>
          <w:rFonts w:hint="eastAsia"/>
          <w:sz w:val="24"/>
          <w:szCs w:val="24"/>
        </w:rPr>
        <w:t>的</w:t>
      </w:r>
      <w:r w:rsidRPr="00E70AB8">
        <w:rPr>
          <w:rFonts w:hint="eastAsia"/>
          <w:sz w:val="24"/>
          <w:szCs w:val="24"/>
        </w:rPr>
        <w:t>(</w:t>
      </w:r>
      <w:r w:rsidRPr="00E70AB8">
        <w:rPr>
          <w:rFonts w:hint="eastAsia"/>
          <w:sz w:val="24"/>
          <w:szCs w:val="24"/>
        </w:rPr>
        <w:t>位数</w:t>
      </w:r>
      <w:r w:rsidRPr="00E70AB8">
        <w:rPr>
          <w:rFonts w:hint="eastAsia"/>
          <w:sz w:val="24"/>
          <w:szCs w:val="24"/>
        </w:rPr>
        <w:t>-1)</w:t>
      </w:r>
      <w:r w:rsidRPr="00E70AB8">
        <w:rPr>
          <w:rFonts w:hint="eastAsia"/>
          <w:sz w:val="24"/>
          <w:szCs w:val="24"/>
        </w:rPr>
        <w:t>次方</w:t>
      </w:r>
      <w:r w:rsidRPr="00E70AB8">
        <w:rPr>
          <w:rFonts w:hint="eastAsia"/>
          <w:sz w:val="24"/>
          <w:szCs w:val="24"/>
        </w:rPr>
        <w:t>,</w:t>
      </w:r>
      <w:r w:rsidRPr="00E70AB8">
        <w:rPr>
          <w:rFonts w:hint="eastAsia"/>
          <w:sz w:val="24"/>
          <w:szCs w:val="24"/>
        </w:rPr>
        <w:t>然后求和</w:t>
      </w:r>
    </w:p>
    <w:p w:rsidR="00C05B36" w:rsidRPr="00E70AB8" w:rsidRDefault="00C05B36" w:rsidP="00C05B36">
      <w:pPr>
        <w:rPr>
          <w:rFonts w:hint="eastAsia"/>
          <w:sz w:val="24"/>
          <w:szCs w:val="24"/>
        </w:rPr>
      </w:pPr>
      <w:r w:rsidRPr="00E70AB8">
        <w:rPr>
          <w:sz w:val="24"/>
          <w:szCs w:val="24"/>
        </w:rPr>
        <w:t xml:space="preserve">        eg:0123 = 3 * 1 </w:t>
      </w:r>
      <w:proofErr w:type="gramStart"/>
      <w:r w:rsidRPr="00E70AB8">
        <w:rPr>
          <w:sz w:val="24"/>
          <w:szCs w:val="24"/>
        </w:rPr>
        <w:t>+  2</w:t>
      </w:r>
      <w:proofErr w:type="gramEnd"/>
      <w:r w:rsidRPr="00E70AB8">
        <w:rPr>
          <w:sz w:val="24"/>
          <w:szCs w:val="24"/>
        </w:rPr>
        <w:t xml:space="preserve"> * 8 + 1 * 8 * 8 = 3 + 16 + 64 = 83</w:t>
      </w:r>
    </w:p>
    <w:p w:rsidR="00C05B36" w:rsidRPr="00E70AB8" w:rsidRDefault="00C05B36" w:rsidP="00C05B36">
      <w:pPr>
        <w:rPr>
          <w:rFonts w:hint="eastAsia"/>
          <w:sz w:val="24"/>
          <w:szCs w:val="24"/>
        </w:rPr>
      </w:pPr>
      <w:r w:rsidRPr="00E70AB8">
        <w:rPr>
          <w:rFonts w:hint="eastAsia"/>
          <w:sz w:val="24"/>
          <w:szCs w:val="24"/>
        </w:rPr>
        <w:t>3).</w:t>
      </w:r>
      <w:r w:rsidRPr="00E70AB8">
        <w:rPr>
          <w:rFonts w:hint="eastAsia"/>
          <w:sz w:val="24"/>
          <w:szCs w:val="24"/>
        </w:rPr>
        <w:t>十六进制转十进制</w:t>
      </w:r>
    </w:p>
    <w:p w:rsidR="00C05B36" w:rsidRPr="00E70AB8" w:rsidRDefault="00C05B36" w:rsidP="00C05B36">
      <w:pPr>
        <w:rPr>
          <w:sz w:val="24"/>
          <w:szCs w:val="24"/>
        </w:rPr>
      </w:pPr>
      <w:r w:rsidRPr="00E70AB8">
        <w:rPr>
          <w:rFonts w:hint="eastAsia"/>
          <w:sz w:val="24"/>
          <w:szCs w:val="24"/>
        </w:rPr>
        <w:t xml:space="preserve">        </w:t>
      </w:r>
      <w:r w:rsidRPr="00E70AB8">
        <w:rPr>
          <w:rFonts w:hint="eastAsia"/>
          <w:sz w:val="24"/>
          <w:szCs w:val="24"/>
        </w:rPr>
        <w:t>规则</w:t>
      </w:r>
      <w:r w:rsidRPr="00E70AB8">
        <w:rPr>
          <w:rFonts w:hint="eastAsia"/>
          <w:sz w:val="24"/>
          <w:szCs w:val="24"/>
        </w:rPr>
        <w:t xml:space="preserve">: </w:t>
      </w:r>
      <w:r w:rsidRPr="00E70AB8">
        <w:rPr>
          <w:rFonts w:hint="eastAsia"/>
          <w:sz w:val="24"/>
          <w:szCs w:val="24"/>
        </w:rPr>
        <w:t>从最低位开始</w:t>
      </w:r>
      <w:r w:rsidRPr="00E70AB8">
        <w:rPr>
          <w:rFonts w:hint="eastAsia"/>
          <w:sz w:val="24"/>
          <w:szCs w:val="24"/>
        </w:rPr>
        <w:t>(</w:t>
      </w:r>
      <w:r w:rsidRPr="00E70AB8">
        <w:rPr>
          <w:rFonts w:hint="eastAsia"/>
          <w:sz w:val="24"/>
          <w:szCs w:val="24"/>
        </w:rPr>
        <w:t>右边的</w:t>
      </w:r>
      <w:r w:rsidRPr="00E70AB8">
        <w:rPr>
          <w:rFonts w:hint="eastAsia"/>
          <w:sz w:val="24"/>
          <w:szCs w:val="24"/>
        </w:rPr>
        <w:t>),</w:t>
      </w:r>
      <w:r w:rsidRPr="00E70AB8">
        <w:rPr>
          <w:rFonts w:hint="eastAsia"/>
          <w:sz w:val="24"/>
          <w:szCs w:val="24"/>
        </w:rPr>
        <w:t>将每个位上的数提取处出来</w:t>
      </w:r>
      <w:r w:rsidRPr="00E70AB8">
        <w:rPr>
          <w:rFonts w:hint="eastAsia"/>
          <w:sz w:val="24"/>
          <w:szCs w:val="24"/>
        </w:rPr>
        <w:t>,</w:t>
      </w:r>
      <w:r w:rsidRPr="00E70AB8">
        <w:rPr>
          <w:rFonts w:hint="eastAsia"/>
          <w:sz w:val="24"/>
          <w:szCs w:val="24"/>
        </w:rPr>
        <w:t>乘以</w:t>
      </w:r>
      <w:r w:rsidRPr="00E70AB8">
        <w:rPr>
          <w:rFonts w:hint="eastAsia"/>
          <w:sz w:val="24"/>
          <w:szCs w:val="24"/>
        </w:rPr>
        <w:t>16</w:t>
      </w:r>
      <w:r w:rsidRPr="00E70AB8">
        <w:rPr>
          <w:rFonts w:hint="eastAsia"/>
          <w:sz w:val="24"/>
          <w:szCs w:val="24"/>
        </w:rPr>
        <w:t>的</w:t>
      </w:r>
      <w:r w:rsidRPr="00E70AB8">
        <w:rPr>
          <w:rFonts w:hint="eastAsia"/>
          <w:sz w:val="24"/>
          <w:szCs w:val="24"/>
        </w:rPr>
        <w:t>(</w:t>
      </w:r>
      <w:r w:rsidRPr="00E70AB8">
        <w:rPr>
          <w:rFonts w:hint="eastAsia"/>
          <w:sz w:val="24"/>
          <w:szCs w:val="24"/>
        </w:rPr>
        <w:t>位数</w:t>
      </w:r>
      <w:r w:rsidRPr="00E70AB8">
        <w:rPr>
          <w:rFonts w:hint="eastAsia"/>
          <w:sz w:val="24"/>
          <w:szCs w:val="24"/>
        </w:rPr>
        <w:t>-1)</w:t>
      </w:r>
      <w:r w:rsidRPr="00E70AB8">
        <w:rPr>
          <w:rFonts w:hint="eastAsia"/>
          <w:sz w:val="24"/>
          <w:szCs w:val="24"/>
        </w:rPr>
        <w:t>次方</w:t>
      </w:r>
      <w:r w:rsidRPr="00E70AB8">
        <w:rPr>
          <w:rFonts w:hint="eastAsia"/>
          <w:sz w:val="24"/>
          <w:szCs w:val="24"/>
        </w:rPr>
        <w:t>,</w:t>
      </w:r>
      <w:r w:rsidRPr="00E70AB8">
        <w:rPr>
          <w:rFonts w:hint="eastAsia"/>
          <w:sz w:val="24"/>
          <w:szCs w:val="24"/>
        </w:rPr>
        <w:t>然后求和</w:t>
      </w:r>
    </w:p>
    <w:p w:rsidR="00C3096F" w:rsidRPr="00E70AB8" w:rsidRDefault="00C05B36" w:rsidP="00C05B36">
      <w:pPr>
        <w:rPr>
          <w:rFonts w:hint="eastAsia"/>
          <w:sz w:val="24"/>
          <w:szCs w:val="24"/>
        </w:rPr>
      </w:pPr>
      <w:r w:rsidRPr="00E70AB8">
        <w:rPr>
          <w:sz w:val="24"/>
          <w:szCs w:val="24"/>
        </w:rPr>
        <w:t xml:space="preserve">        eg:0x34A = 10 * 1 + 4 * 16+ 3 * 16 * 16 = 10 + 64 + 768 = 842</w:t>
      </w:r>
    </w:p>
    <w:p w:rsidR="0063453C" w:rsidRPr="00E70AB8" w:rsidRDefault="00A821C9" w:rsidP="0063453C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1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.</w:t>
      </w:r>
      <w:r w:rsidR="0063453C"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十进制转换成二进制</w:t>
      </w:r>
      <w:r w:rsidR="00BD7E8E" w:rsidRPr="00E70AB8"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  <w:lang w:val="en-US"/>
        </w:rPr>
        <w:t>:</w:t>
      </w:r>
    </w:p>
    <w:p w:rsidR="002902E1" w:rsidRPr="00E70AB8" w:rsidRDefault="002902E1" w:rsidP="00E95C6D">
      <w:pPr>
        <w:rPr>
          <w:sz w:val="24"/>
          <w:szCs w:val="24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       </w:t>
      </w:r>
      <w:r w:rsidRPr="00E70AB8">
        <w:rPr>
          <w:sz w:val="24"/>
          <w:szCs w:val="24"/>
        </w:rPr>
        <w:t xml:space="preserve"> </w:t>
      </w:r>
      <w:r w:rsidRPr="00E70AB8">
        <w:rPr>
          <w:sz w:val="24"/>
          <w:szCs w:val="24"/>
        </w:rPr>
        <w:t>规则</w:t>
      </w:r>
      <w:r w:rsidRPr="00E70AB8">
        <w:rPr>
          <w:sz w:val="24"/>
          <w:szCs w:val="24"/>
        </w:rPr>
        <w:t>:</w:t>
      </w:r>
      <w:r w:rsidRPr="00E70AB8">
        <w:rPr>
          <w:sz w:val="24"/>
          <w:szCs w:val="24"/>
        </w:rPr>
        <w:t>将该数不断除以</w:t>
      </w:r>
      <w:r w:rsidRPr="00E70AB8">
        <w:rPr>
          <w:sz w:val="24"/>
          <w:szCs w:val="24"/>
        </w:rPr>
        <w:t>2,</w:t>
      </w:r>
      <w:r w:rsidRPr="00E70AB8">
        <w:rPr>
          <w:sz w:val="24"/>
          <w:szCs w:val="24"/>
        </w:rPr>
        <w:t>直到商为</w:t>
      </w:r>
      <w:r w:rsidRPr="00E70AB8">
        <w:rPr>
          <w:sz w:val="24"/>
          <w:szCs w:val="24"/>
        </w:rPr>
        <w:t>0</w:t>
      </w:r>
      <w:r w:rsidRPr="00E70AB8">
        <w:rPr>
          <w:sz w:val="24"/>
          <w:szCs w:val="24"/>
        </w:rPr>
        <w:t>为止</w:t>
      </w:r>
      <w:r w:rsidRPr="00E70AB8">
        <w:rPr>
          <w:sz w:val="24"/>
          <w:szCs w:val="24"/>
        </w:rPr>
        <w:t>,</w:t>
      </w:r>
      <w:r w:rsidRPr="00E70AB8">
        <w:rPr>
          <w:sz w:val="24"/>
          <w:szCs w:val="24"/>
        </w:rPr>
        <w:t>然后将每步得到的余数倒过来</w:t>
      </w:r>
      <w:r w:rsidRPr="00E70AB8">
        <w:rPr>
          <w:sz w:val="24"/>
          <w:szCs w:val="24"/>
        </w:rPr>
        <w:t>,</w:t>
      </w:r>
      <w:r w:rsidRPr="00E70AB8">
        <w:rPr>
          <w:sz w:val="24"/>
          <w:szCs w:val="24"/>
        </w:rPr>
        <w:t>就是对应的二进制</w:t>
      </w:r>
    </w:p>
    <w:p w:rsidR="00ED3AC5" w:rsidRPr="00E70AB8" w:rsidRDefault="00ED3AC5" w:rsidP="00ED3AC5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lastRenderedPageBreak/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"https://img-blog.csdnimg.cn/110c16d89b244620b40922b947c79f7d.png?x-oss-process=image/watermark,type_d3F5LXplbmhlaQ,shadow_50,text_Q1NETiBAemhvdXBlbmdodWkxNjg=,size_20,color_FFFFFF,t_70,g_se,x_16"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4033601" cy="1992001"/>
            <wp:effectExtent l="0" t="0" r="5080" b="1905"/>
            <wp:docPr id="14" name="图片 14" descr="https://img-blog.csdnimg.cn/110c16d89b244620b40922b947c79f7d.png?x-oss-process=image/watermark,type_d3F5LXplbmhlaQ,shadow_50,text_Q1NETiBAemhvdXBlbmdodWkxNjg=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110c16d89b244620b40922b947c79f7d.png?x-oss-process=image/watermark,type_d3F5LXplbmhlaQ,shadow_50,text_Q1NETiBAemhvdXBlbmdodWkxNjg=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914" cy="200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2902E1" w:rsidRPr="00E70AB8" w:rsidRDefault="002902E1" w:rsidP="002902E1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</w:p>
    <w:p w:rsidR="00AE3E01" w:rsidRPr="00E70AB8" w:rsidRDefault="00AE3E01" w:rsidP="00AE3E01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2.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十进制转换成八进制</w:t>
      </w:r>
    </w:p>
    <w:p w:rsidR="00140F93" w:rsidRPr="00E70AB8" w:rsidRDefault="00140F93" w:rsidP="00654F73">
      <w:pPr>
        <w:rPr>
          <w:rFonts w:ascii="Arial" w:eastAsia="宋体" w:hAnsi="Arial" w:cs="Arial"/>
          <w:color w:val="4F4F4F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 </w:t>
      </w:r>
      <w:r w:rsidRPr="00E70AB8">
        <w:rPr>
          <w:sz w:val="24"/>
          <w:szCs w:val="24"/>
        </w:rPr>
        <w:t>规则</w:t>
      </w:r>
      <w:r w:rsidRPr="00E70AB8">
        <w:rPr>
          <w:sz w:val="24"/>
          <w:szCs w:val="24"/>
        </w:rPr>
        <w:t>:</w:t>
      </w:r>
      <w:r w:rsidRPr="00E70AB8">
        <w:rPr>
          <w:sz w:val="24"/>
          <w:szCs w:val="24"/>
        </w:rPr>
        <w:t>将该数不断除以</w:t>
      </w:r>
      <w:r w:rsidRPr="00E70AB8">
        <w:rPr>
          <w:sz w:val="24"/>
          <w:szCs w:val="24"/>
        </w:rPr>
        <w:t>8,</w:t>
      </w:r>
      <w:r w:rsidRPr="00E70AB8">
        <w:rPr>
          <w:sz w:val="24"/>
          <w:szCs w:val="24"/>
        </w:rPr>
        <w:t>直到商为</w:t>
      </w:r>
      <w:r w:rsidRPr="00E70AB8">
        <w:rPr>
          <w:sz w:val="24"/>
          <w:szCs w:val="24"/>
        </w:rPr>
        <w:t>0</w:t>
      </w:r>
      <w:r w:rsidRPr="00E70AB8">
        <w:rPr>
          <w:sz w:val="24"/>
          <w:szCs w:val="24"/>
        </w:rPr>
        <w:t>为止</w:t>
      </w:r>
      <w:r w:rsidRPr="00E70AB8">
        <w:rPr>
          <w:sz w:val="24"/>
          <w:szCs w:val="24"/>
        </w:rPr>
        <w:t>,</w:t>
      </w:r>
      <w:r w:rsidRPr="00E70AB8">
        <w:rPr>
          <w:sz w:val="24"/>
          <w:szCs w:val="24"/>
        </w:rPr>
        <w:t>然后将每步得到的余数倒过来</w:t>
      </w:r>
      <w:r w:rsidRPr="00E70AB8">
        <w:rPr>
          <w:sz w:val="24"/>
          <w:szCs w:val="24"/>
        </w:rPr>
        <w:t>,</w:t>
      </w:r>
      <w:r w:rsidRPr="00E70AB8">
        <w:rPr>
          <w:sz w:val="24"/>
          <w:szCs w:val="24"/>
        </w:rPr>
        <w:t>就是对应的八进制</w:t>
      </w:r>
    </w:p>
    <w:p w:rsidR="00364CF2" w:rsidRPr="00E70AB8" w:rsidRDefault="00364CF2" w:rsidP="00364CF2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"https://img-blog.csdnimg.cn/e666551923df4dfab90673d70819e459.png?x-oss-process=image/watermark,type_d3F5LXplbmhlaQ,shadow_50,text_Q1NETiBAemhvdXBlbmdodWkxNjg=,size_20,color_FFFFFF,t_70,g_se,x_16"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3468332" cy="1644067"/>
            <wp:effectExtent l="0" t="0" r="0" b="0"/>
            <wp:docPr id="15" name="图片 15" descr="https://img-blog.csdnimg.cn/e666551923df4dfab90673d70819e459.png?x-oss-process=image/watermark,type_d3F5LXplbmhlaQ,shadow_50,text_Q1NETiBAemhvdXBlbmdodWkxNjg=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e666551923df4dfab90673d70819e459.png?x-oss-process=image/watermark,type_d3F5LXplbmhlaQ,shadow_50,text_Q1NETiBAemhvdXBlbmdodWkxNjg=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975" cy="165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140F93" w:rsidRPr="00E70AB8" w:rsidRDefault="00140F93" w:rsidP="00140F93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</w:p>
    <w:p w:rsidR="00437634" w:rsidRPr="00E70AB8" w:rsidRDefault="00437634" w:rsidP="00437634">
      <w:pPr>
        <w:pStyle w:val="afe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 w:rsidRPr="00E70AB8">
        <w:rPr>
          <w:rFonts w:ascii="Arial" w:hAnsi="Arial" w:cs="Arial"/>
          <w:color w:val="4D4D4D"/>
        </w:rPr>
        <w:t>3.</w:t>
      </w:r>
      <w:r w:rsidRPr="00E70AB8">
        <w:rPr>
          <w:rFonts w:ascii="Arial" w:hAnsi="Arial" w:cs="Arial"/>
          <w:color w:val="4D4D4D"/>
        </w:rPr>
        <w:t>十进制转换成十六进制</w:t>
      </w:r>
    </w:p>
    <w:p w:rsidR="00437634" w:rsidRPr="00E70AB8" w:rsidRDefault="00437634" w:rsidP="003B1137">
      <w:pPr>
        <w:rPr>
          <w:rFonts w:ascii="Arial" w:hAnsi="Arial" w:cs="Arial"/>
          <w:color w:val="4F4F4F"/>
          <w:sz w:val="24"/>
          <w:szCs w:val="24"/>
        </w:rPr>
      </w:pPr>
      <w:r w:rsidRPr="00E70AB8">
        <w:rPr>
          <w:rFonts w:ascii="Arial" w:hAnsi="Arial" w:cs="Arial"/>
          <w:color w:val="4F4F4F"/>
          <w:sz w:val="24"/>
          <w:szCs w:val="24"/>
        </w:rPr>
        <w:t> 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规则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: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将该数不断除以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16,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直到商为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0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为止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然后将每步得到的余数倒过来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F4F4F"/>
          <w:sz w:val="24"/>
          <w:szCs w:val="24"/>
          <w:lang w:val="en-US"/>
        </w:rPr>
        <w:t>就是对应的十六进制</w:t>
      </w:r>
    </w:p>
    <w:p w:rsidR="00861626" w:rsidRPr="00E70AB8" w:rsidRDefault="00861626" w:rsidP="00861626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begin"/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"https://img-blog.csdnimg.cn/751795b0e745450ebd668fd0c7f65063.png?x-oss-process=image/watermark,type_d3F5LXplbmhlaQ,shadow_50,text_Q1NETiBAemhvdXBlbmdodWkxNjg=,size_20,color_FFFFFF,t_70,g_se,x_16" \* MERGEFORMATINET </w:instrText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4099828" cy="1918885"/>
            <wp:effectExtent l="0" t="0" r="2540" b="0"/>
            <wp:docPr id="16" name="图片 16" descr="https://img-blog.csdnimg.cn/751795b0e745450ebd668fd0c7f65063.png?x-oss-process=image/watermark,type_d3F5LXplbmhlaQ,shadow_50,text_Q1NETiBAemhvdXBlbmdodWkxNjg=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751795b0e745450ebd668fd0c7f65063.png?x-oss-process=image/watermark,type_d3F5LXplbmhlaQ,shadow_50,text_Q1NETiBAemhvdXBlbmdodWkxNjg=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71" cy="19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AB8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F83317" w:rsidRPr="00E70AB8" w:rsidRDefault="003D4FCF" w:rsidP="00F83317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4</w:t>
      </w:r>
      <w:r w:rsidRPr="00E70AB8">
        <w:rPr>
          <w:sz w:val="24"/>
          <w:szCs w:val="24"/>
          <w:lang w:val="en-US"/>
        </w:rPr>
        <w:t xml:space="preserve">. </w:t>
      </w:r>
      <w:r w:rsidR="00F83317" w:rsidRPr="00E70AB8">
        <w:rPr>
          <w:rFonts w:hint="eastAsia"/>
          <w:sz w:val="24"/>
          <w:szCs w:val="24"/>
          <w:lang w:val="en-US"/>
        </w:rPr>
        <w:t>二进制转换成八进制</w:t>
      </w:r>
      <w:r w:rsidR="00F83317" w:rsidRPr="00E70AB8">
        <w:rPr>
          <w:rFonts w:hint="eastAsia"/>
          <w:sz w:val="24"/>
          <w:szCs w:val="24"/>
          <w:lang w:val="en-US"/>
        </w:rPr>
        <w:t>,</w:t>
      </w:r>
      <w:r w:rsidR="00F83317" w:rsidRPr="00E70AB8">
        <w:rPr>
          <w:rFonts w:hint="eastAsia"/>
          <w:sz w:val="24"/>
          <w:szCs w:val="24"/>
          <w:lang w:val="en-US"/>
        </w:rPr>
        <w:t>十六进制</w:t>
      </w:r>
    </w:p>
    <w:p w:rsidR="00F83317" w:rsidRPr="00E70AB8" w:rsidRDefault="00F83317" w:rsidP="00F83317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1</w:t>
      </w:r>
      <w:r w:rsidR="006D0D5D"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rFonts w:hint="eastAsia"/>
          <w:sz w:val="24"/>
          <w:szCs w:val="24"/>
          <w:lang w:val="en-US"/>
        </w:rPr>
        <w:t>二进制转换成八进制</w:t>
      </w:r>
    </w:p>
    <w:p w:rsidR="00F83317" w:rsidRPr="00E70AB8" w:rsidRDefault="00F83317" w:rsidP="00F83317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规则</w:t>
      </w:r>
      <w:r w:rsidRPr="00E70AB8">
        <w:rPr>
          <w:rFonts w:hint="eastAsia"/>
          <w:sz w:val="24"/>
          <w:szCs w:val="24"/>
          <w:lang w:val="en-US"/>
        </w:rPr>
        <w:t>:</w:t>
      </w:r>
      <w:r w:rsidRPr="00E70AB8">
        <w:rPr>
          <w:rFonts w:hint="eastAsia"/>
          <w:sz w:val="24"/>
          <w:szCs w:val="24"/>
          <w:lang w:val="en-US"/>
        </w:rPr>
        <w:t>将二进制每三位数一组</w:t>
      </w:r>
      <w:r w:rsidRPr="00E70AB8">
        <w:rPr>
          <w:rFonts w:hint="eastAsia"/>
          <w:sz w:val="24"/>
          <w:szCs w:val="24"/>
          <w:lang w:val="en-US"/>
        </w:rPr>
        <w:t>(</w:t>
      </w:r>
      <w:r w:rsidRPr="00E70AB8">
        <w:rPr>
          <w:rFonts w:hint="eastAsia"/>
          <w:sz w:val="24"/>
          <w:szCs w:val="24"/>
          <w:lang w:val="en-US"/>
        </w:rPr>
        <w:t>从低位开始组合</w:t>
      </w:r>
      <w:r w:rsidRPr="00E70AB8">
        <w:rPr>
          <w:rFonts w:hint="eastAsia"/>
          <w:sz w:val="24"/>
          <w:szCs w:val="24"/>
          <w:lang w:val="en-US"/>
        </w:rPr>
        <w:t>),</w:t>
      </w:r>
      <w:r w:rsidRPr="00E70AB8">
        <w:rPr>
          <w:rFonts w:hint="eastAsia"/>
          <w:sz w:val="24"/>
          <w:szCs w:val="24"/>
          <w:lang w:val="en-US"/>
        </w:rPr>
        <w:t>转成对应的八进制数即可</w:t>
      </w:r>
    </w:p>
    <w:p w:rsidR="00F83317" w:rsidRPr="00E70AB8" w:rsidRDefault="00F83317" w:rsidP="00F83317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eg:11010101 = 0325, 11100101 = 345</w:t>
      </w:r>
    </w:p>
    <w:p w:rsidR="00F83317" w:rsidRPr="00E70AB8" w:rsidRDefault="00F83317" w:rsidP="00F83317">
      <w:pPr>
        <w:rPr>
          <w:sz w:val="24"/>
          <w:szCs w:val="24"/>
          <w:lang w:val="en-US"/>
        </w:rPr>
      </w:pPr>
    </w:p>
    <w:p w:rsidR="00F83317" w:rsidRPr="00E70AB8" w:rsidRDefault="00F83317" w:rsidP="00F83317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lastRenderedPageBreak/>
        <w:t>2</w:t>
      </w:r>
      <w:r w:rsidR="00F5127C"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rFonts w:hint="eastAsia"/>
          <w:sz w:val="24"/>
          <w:szCs w:val="24"/>
          <w:lang w:val="en-US"/>
        </w:rPr>
        <w:t>二进制转换成十六进制</w:t>
      </w:r>
      <w:r w:rsidRPr="00E70AB8">
        <w:rPr>
          <w:rFonts w:hint="eastAsia"/>
          <w:sz w:val="24"/>
          <w:szCs w:val="24"/>
          <w:lang w:val="en-US"/>
        </w:rPr>
        <w:t xml:space="preserve"> </w:t>
      </w:r>
    </w:p>
    <w:p w:rsidR="00F83317" w:rsidRPr="00E70AB8" w:rsidRDefault="00F83317" w:rsidP="00F83317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规则</w:t>
      </w:r>
      <w:r w:rsidRPr="00E70AB8">
        <w:rPr>
          <w:rFonts w:hint="eastAsia"/>
          <w:sz w:val="24"/>
          <w:szCs w:val="24"/>
          <w:lang w:val="en-US"/>
        </w:rPr>
        <w:t>:</w:t>
      </w:r>
      <w:r w:rsidRPr="00E70AB8">
        <w:rPr>
          <w:rFonts w:hint="eastAsia"/>
          <w:sz w:val="24"/>
          <w:szCs w:val="24"/>
          <w:lang w:val="en-US"/>
        </w:rPr>
        <w:t>将二进制每四位数一组</w:t>
      </w:r>
      <w:r w:rsidRPr="00E70AB8">
        <w:rPr>
          <w:rFonts w:hint="eastAsia"/>
          <w:sz w:val="24"/>
          <w:szCs w:val="24"/>
          <w:lang w:val="en-US"/>
        </w:rPr>
        <w:t>(</w:t>
      </w:r>
      <w:r w:rsidRPr="00E70AB8">
        <w:rPr>
          <w:rFonts w:hint="eastAsia"/>
          <w:sz w:val="24"/>
          <w:szCs w:val="24"/>
          <w:lang w:val="en-US"/>
        </w:rPr>
        <w:t>从低位开始组合</w:t>
      </w:r>
      <w:r w:rsidRPr="00E70AB8">
        <w:rPr>
          <w:rFonts w:hint="eastAsia"/>
          <w:sz w:val="24"/>
          <w:szCs w:val="24"/>
          <w:lang w:val="en-US"/>
        </w:rPr>
        <w:t>),</w:t>
      </w:r>
      <w:r w:rsidRPr="00E70AB8">
        <w:rPr>
          <w:rFonts w:hint="eastAsia"/>
          <w:sz w:val="24"/>
          <w:szCs w:val="24"/>
          <w:lang w:val="en-US"/>
        </w:rPr>
        <w:t>转成对应的十六进制数即可</w:t>
      </w:r>
    </w:p>
    <w:p w:rsidR="00F83317" w:rsidRPr="00E70AB8" w:rsidRDefault="00F83317" w:rsidP="00F83317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eg:11010101 = 0xD5, 1110010110 = 196</w:t>
      </w:r>
    </w:p>
    <w:p w:rsidR="00741980" w:rsidRPr="00E70AB8" w:rsidRDefault="00741980" w:rsidP="00741980">
      <w:pPr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5</w:t>
      </w:r>
      <w:r w:rsidRPr="00E70AB8">
        <w:rPr>
          <w:sz w:val="24"/>
          <w:szCs w:val="24"/>
          <w:lang w:val="en-US"/>
        </w:rPr>
        <w:t xml:space="preserve">. 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八进制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shd w:val="clear" w:color="auto" w:fill="FFFFFF"/>
          <w:lang w:val="en-US"/>
        </w:rPr>
        <w:t>十六进制转换成二进制</w:t>
      </w:r>
    </w:p>
    <w:p w:rsidR="00A82C3D" w:rsidRPr="00E70AB8" w:rsidRDefault="00A82C3D" w:rsidP="00245AF7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1</w:t>
      </w:r>
      <w:r w:rsidR="00245AF7"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sz w:val="24"/>
          <w:szCs w:val="24"/>
          <w:lang w:val="en-US"/>
        </w:rPr>
        <w:t>八进制转换成二进制</w:t>
      </w:r>
    </w:p>
    <w:p w:rsidR="00A82C3D" w:rsidRPr="00E70AB8" w:rsidRDefault="00A82C3D" w:rsidP="00245AF7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规则</w:t>
      </w:r>
      <w:r w:rsidRPr="00E70AB8">
        <w:rPr>
          <w:sz w:val="24"/>
          <w:szCs w:val="24"/>
          <w:lang w:val="en-US"/>
        </w:rPr>
        <w:t>:</w:t>
      </w:r>
      <w:r w:rsidRPr="00E70AB8">
        <w:rPr>
          <w:sz w:val="24"/>
          <w:szCs w:val="24"/>
          <w:lang w:val="en-US"/>
        </w:rPr>
        <w:t>将八进制数每</w:t>
      </w:r>
      <w:r w:rsidRPr="00E70AB8">
        <w:rPr>
          <w:sz w:val="24"/>
          <w:szCs w:val="24"/>
          <w:lang w:val="en-US"/>
        </w:rPr>
        <w:t>1</w:t>
      </w:r>
      <w:r w:rsidRPr="00E70AB8">
        <w:rPr>
          <w:sz w:val="24"/>
          <w:szCs w:val="24"/>
          <w:lang w:val="en-US"/>
        </w:rPr>
        <w:t>位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转换成对应的一个</w:t>
      </w:r>
      <w:r w:rsidRPr="00E70AB8">
        <w:rPr>
          <w:sz w:val="24"/>
          <w:szCs w:val="24"/>
          <w:lang w:val="en-US"/>
        </w:rPr>
        <w:t>3</w:t>
      </w:r>
      <w:r w:rsidRPr="00E70AB8">
        <w:rPr>
          <w:sz w:val="24"/>
          <w:szCs w:val="24"/>
          <w:lang w:val="en-US"/>
        </w:rPr>
        <w:t>位的二进制即可</w:t>
      </w:r>
    </w:p>
    <w:p w:rsidR="00A82C3D" w:rsidRPr="00E70AB8" w:rsidRDefault="00A82C3D" w:rsidP="00245AF7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eg:0237 = 10011111</w:t>
      </w:r>
    </w:p>
    <w:p w:rsidR="00A82C3D" w:rsidRPr="00E70AB8" w:rsidRDefault="00A82C3D" w:rsidP="00245AF7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2</w:t>
      </w:r>
      <w:r w:rsidR="00062CB5" w:rsidRPr="00E70AB8">
        <w:rPr>
          <w:rFonts w:hint="eastAsia"/>
          <w:sz w:val="24"/>
          <w:szCs w:val="24"/>
          <w:lang w:val="en-US"/>
        </w:rPr>
        <w:t>）</w:t>
      </w:r>
      <w:r w:rsidRPr="00E70AB8">
        <w:rPr>
          <w:sz w:val="24"/>
          <w:szCs w:val="24"/>
          <w:lang w:val="en-US"/>
        </w:rPr>
        <w:t>十六进制转换成二进制</w:t>
      </w:r>
    </w:p>
    <w:p w:rsidR="00A82C3D" w:rsidRPr="00E70AB8" w:rsidRDefault="00A82C3D" w:rsidP="00245AF7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规则</w:t>
      </w:r>
      <w:r w:rsidRPr="00E70AB8">
        <w:rPr>
          <w:sz w:val="24"/>
          <w:szCs w:val="24"/>
          <w:lang w:val="en-US"/>
        </w:rPr>
        <w:t>:</w:t>
      </w:r>
      <w:r w:rsidRPr="00E70AB8">
        <w:rPr>
          <w:sz w:val="24"/>
          <w:szCs w:val="24"/>
          <w:lang w:val="en-US"/>
        </w:rPr>
        <w:t>将十六进制数每</w:t>
      </w:r>
      <w:r w:rsidRPr="00E70AB8">
        <w:rPr>
          <w:sz w:val="24"/>
          <w:szCs w:val="24"/>
          <w:lang w:val="en-US"/>
        </w:rPr>
        <w:t>1</w:t>
      </w:r>
      <w:r w:rsidRPr="00E70AB8">
        <w:rPr>
          <w:sz w:val="24"/>
          <w:szCs w:val="24"/>
          <w:lang w:val="en-US"/>
        </w:rPr>
        <w:t>位</w:t>
      </w:r>
      <w:r w:rsidRPr="00E70AB8">
        <w:rPr>
          <w:sz w:val="24"/>
          <w:szCs w:val="24"/>
          <w:lang w:val="en-US"/>
        </w:rPr>
        <w:t>,</w:t>
      </w:r>
      <w:r w:rsidRPr="00E70AB8">
        <w:rPr>
          <w:sz w:val="24"/>
          <w:szCs w:val="24"/>
          <w:lang w:val="en-US"/>
        </w:rPr>
        <w:t>转换成对应的一个</w:t>
      </w:r>
      <w:r w:rsidRPr="00E70AB8">
        <w:rPr>
          <w:sz w:val="24"/>
          <w:szCs w:val="24"/>
          <w:lang w:val="en-US"/>
        </w:rPr>
        <w:t>4</w:t>
      </w:r>
      <w:r w:rsidRPr="00E70AB8">
        <w:rPr>
          <w:sz w:val="24"/>
          <w:szCs w:val="24"/>
          <w:lang w:val="en-US"/>
        </w:rPr>
        <w:t>位的二进制即可</w:t>
      </w:r>
    </w:p>
    <w:p w:rsidR="00A82C3D" w:rsidRPr="00E70AB8" w:rsidRDefault="00A82C3D" w:rsidP="00245AF7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>eg:0x237 = 1000110111</w:t>
      </w:r>
    </w:p>
    <w:p w:rsidR="00861626" w:rsidRPr="00E70AB8" w:rsidRDefault="00861626" w:rsidP="00A01088">
      <w:pPr>
        <w:rPr>
          <w:sz w:val="24"/>
          <w:szCs w:val="24"/>
          <w:lang w:val="en-US"/>
        </w:rPr>
      </w:pPr>
    </w:p>
    <w:p w:rsidR="00861626" w:rsidRPr="00E70AB8" w:rsidRDefault="001E7C41" w:rsidP="00190B23">
      <w:pPr>
        <w:pStyle w:val="3"/>
        <w:rPr>
          <w:sz w:val="24"/>
          <w:lang w:val="en-US"/>
        </w:rPr>
      </w:pPr>
      <w:bookmarkStart w:id="24" w:name="_Toc152965090"/>
      <w:r w:rsidRPr="00E70AB8">
        <w:rPr>
          <w:rFonts w:hint="eastAsia"/>
          <w:sz w:val="24"/>
          <w:lang w:val="en-US"/>
        </w:rPr>
        <w:t>2</w:t>
      </w:r>
      <w:r w:rsidRPr="00E70AB8">
        <w:rPr>
          <w:sz w:val="24"/>
          <w:lang w:val="en-US"/>
        </w:rPr>
        <w:t xml:space="preserve">.4.2 </w:t>
      </w:r>
      <w:r w:rsidRPr="00E70AB8">
        <w:rPr>
          <w:rFonts w:hint="eastAsia"/>
          <w:sz w:val="24"/>
          <w:lang w:val="en-US"/>
        </w:rPr>
        <w:t>位运算符、原码、反码、补码</w:t>
      </w:r>
      <w:bookmarkEnd w:id="24"/>
    </w:p>
    <w:p w:rsidR="00193944" w:rsidRPr="00E70AB8" w:rsidRDefault="00193944" w:rsidP="00193944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对于有符号的而言</w:t>
      </w:r>
    </w:p>
    <w:p w:rsidR="00193944" w:rsidRPr="00E70AB8" w:rsidRDefault="00193944" w:rsidP="00193944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1).</w:t>
      </w:r>
      <w:r w:rsidRPr="00E70AB8">
        <w:rPr>
          <w:rFonts w:hint="eastAsia"/>
          <w:sz w:val="24"/>
          <w:szCs w:val="24"/>
          <w:lang w:val="en-US"/>
        </w:rPr>
        <w:t>二进制的最高位是符号位</w:t>
      </w:r>
      <w:r w:rsidRPr="00E70AB8">
        <w:rPr>
          <w:rFonts w:hint="eastAsia"/>
          <w:sz w:val="24"/>
          <w:szCs w:val="24"/>
          <w:lang w:val="en-US"/>
        </w:rPr>
        <w:t>:0</w:t>
      </w:r>
      <w:r w:rsidRPr="00E70AB8">
        <w:rPr>
          <w:rFonts w:hint="eastAsia"/>
          <w:sz w:val="24"/>
          <w:szCs w:val="24"/>
          <w:lang w:val="en-US"/>
        </w:rPr>
        <w:t>表示正数</w:t>
      </w:r>
      <w:r w:rsidRPr="00E70AB8">
        <w:rPr>
          <w:rFonts w:hint="eastAsia"/>
          <w:sz w:val="24"/>
          <w:szCs w:val="24"/>
          <w:lang w:val="en-US"/>
        </w:rPr>
        <w:t>,1</w:t>
      </w:r>
      <w:r w:rsidRPr="00E70AB8">
        <w:rPr>
          <w:rFonts w:hint="eastAsia"/>
          <w:sz w:val="24"/>
          <w:szCs w:val="24"/>
          <w:lang w:val="en-US"/>
        </w:rPr>
        <w:t>表示负数</w:t>
      </w:r>
    </w:p>
    <w:p w:rsidR="00193944" w:rsidRPr="00E70AB8" w:rsidRDefault="00193944" w:rsidP="00193944">
      <w:pPr>
        <w:rPr>
          <w:rFonts w:hint="eastAsia"/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 xml:space="preserve">        1 ===&gt; [00000001</w:t>
      </w:r>
      <w:proofErr w:type="gramStart"/>
      <w:r w:rsidRPr="00E70AB8">
        <w:rPr>
          <w:sz w:val="24"/>
          <w:szCs w:val="24"/>
          <w:lang w:val="en-US"/>
        </w:rPr>
        <w:t>]  -</w:t>
      </w:r>
      <w:proofErr w:type="gramEnd"/>
      <w:r w:rsidRPr="00E70AB8">
        <w:rPr>
          <w:sz w:val="24"/>
          <w:szCs w:val="24"/>
          <w:lang w:val="en-US"/>
        </w:rPr>
        <w:t>1 ===&gt; [10000001]</w:t>
      </w:r>
    </w:p>
    <w:p w:rsidR="00193944" w:rsidRPr="00E70AB8" w:rsidRDefault="00193944" w:rsidP="00193944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2).</w:t>
      </w:r>
      <w:r w:rsidRPr="00E70AB8">
        <w:rPr>
          <w:rFonts w:hint="eastAsia"/>
          <w:sz w:val="24"/>
          <w:szCs w:val="24"/>
          <w:lang w:val="en-US"/>
        </w:rPr>
        <w:t>正数的原码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反码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补码都一样</w:t>
      </w:r>
    </w:p>
    <w:p w:rsidR="00193944" w:rsidRPr="00E70AB8" w:rsidRDefault="00193944" w:rsidP="00193944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 xml:space="preserve">        1 ===&gt; </w:t>
      </w:r>
      <w:r w:rsidRPr="00E70AB8">
        <w:rPr>
          <w:rFonts w:hint="eastAsia"/>
          <w:sz w:val="24"/>
          <w:szCs w:val="24"/>
          <w:lang w:val="en-US"/>
        </w:rPr>
        <w:t>原码</w:t>
      </w:r>
      <w:r w:rsidRPr="00E70AB8">
        <w:rPr>
          <w:rFonts w:hint="eastAsia"/>
          <w:sz w:val="24"/>
          <w:szCs w:val="24"/>
          <w:lang w:val="en-US"/>
        </w:rPr>
        <w:t>[0000001],</w:t>
      </w:r>
      <w:r w:rsidRPr="00E70AB8">
        <w:rPr>
          <w:rFonts w:hint="eastAsia"/>
          <w:sz w:val="24"/>
          <w:szCs w:val="24"/>
          <w:lang w:val="en-US"/>
        </w:rPr>
        <w:t>反码</w:t>
      </w:r>
      <w:r w:rsidRPr="00E70AB8">
        <w:rPr>
          <w:rFonts w:hint="eastAsia"/>
          <w:sz w:val="24"/>
          <w:szCs w:val="24"/>
          <w:lang w:val="en-US"/>
        </w:rPr>
        <w:t>[00000001],</w:t>
      </w:r>
      <w:r w:rsidRPr="00E70AB8">
        <w:rPr>
          <w:rFonts w:hint="eastAsia"/>
          <w:sz w:val="24"/>
          <w:szCs w:val="24"/>
          <w:lang w:val="en-US"/>
        </w:rPr>
        <w:t>补码</w:t>
      </w:r>
      <w:r w:rsidRPr="00E70AB8">
        <w:rPr>
          <w:rFonts w:hint="eastAsia"/>
          <w:sz w:val="24"/>
          <w:szCs w:val="24"/>
          <w:lang w:val="en-US"/>
        </w:rPr>
        <w:t>[00000001]</w:t>
      </w:r>
    </w:p>
    <w:p w:rsidR="00193944" w:rsidRPr="00E70AB8" w:rsidRDefault="00193944" w:rsidP="00193944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3).</w:t>
      </w:r>
      <w:r w:rsidRPr="00E70AB8">
        <w:rPr>
          <w:rFonts w:hint="eastAsia"/>
          <w:sz w:val="24"/>
          <w:szCs w:val="24"/>
          <w:lang w:val="en-US"/>
        </w:rPr>
        <w:t>负数的反码</w:t>
      </w:r>
      <w:r w:rsidRPr="00E70AB8">
        <w:rPr>
          <w:rFonts w:hint="eastAsia"/>
          <w:sz w:val="24"/>
          <w:szCs w:val="24"/>
          <w:lang w:val="en-US"/>
        </w:rPr>
        <w:t xml:space="preserve"> = </w:t>
      </w:r>
      <w:r w:rsidRPr="00E70AB8">
        <w:rPr>
          <w:rFonts w:hint="eastAsia"/>
          <w:sz w:val="24"/>
          <w:szCs w:val="24"/>
          <w:lang w:val="en-US"/>
        </w:rPr>
        <w:t>它的原码符号位不变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其它位取反</w:t>
      </w:r>
      <w:r w:rsidRPr="00E70AB8">
        <w:rPr>
          <w:rFonts w:hint="eastAsia"/>
          <w:sz w:val="24"/>
          <w:szCs w:val="24"/>
          <w:lang w:val="en-US"/>
        </w:rPr>
        <w:t>(0 ==&gt; 1, 1 ==&gt; 0)</w:t>
      </w:r>
    </w:p>
    <w:p w:rsidR="00193944" w:rsidRPr="00E70AB8" w:rsidRDefault="00193944" w:rsidP="00193944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 xml:space="preserve">    </w:t>
      </w:r>
      <w:r w:rsidRPr="00E70AB8">
        <w:rPr>
          <w:rFonts w:hint="eastAsia"/>
          <w:sz w:val="24"/>
          <w:szCs w:val="24"/>
          <w:lang w:val="en-US"/>
        </w:rPr>
        <w:t>负数的补码</w:t>
      </w:r>
      <w:r w:rsidRPr="00E70AB8">
        <w:rPr>
          <w:rFonts w:hint="eastAsia"/>
          <w:sz w:val="24"/>
          <w:szCs w:val="24"/>
          <w:lang w:val="en-US"/>
        </w:rPr>
        <w:t xml:space="preserve"> = </w:t>
      </w:r>
      <w:r w:rsidRPr="00E70AB8">
        <w:rPr>
          <w:rFonts w:hint="eastAsia"/>
          <w:sz w:val="24"/>
          <w:szCs w:val="24"/>
          <w:lang w:val="en-US"/>
        </w:rPr>
        <w:t>负数的反码</w:t>
      </w:r>
      <w:r w:rsidRPr="00E70AB8">
        <w:rPr>
          <w:rFonts w:hint="eastAsia"/>
          <w:sz w:val="24"/>
          <w:szCs w:val="24"/>
          <w:lang w:val="en-US"/>
        </w:rPr>
        <w:t xml:space="preserve"> + 1</w:t>
      </w:r>
    </w:p>
    <w:p w:rsidR="00193944" w:rsidRPr="00E70AB8" w:rsidRDefault="00193944" w:rsidP="00193944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 xml:space="preserve">        -1 ===&gt;</w:t>
      </w:r>
      <w:r w:rsidRPr="00E70AB8">
        <w:rPr>
          <w:rFonts w:hint="eastAsia"/>
          <w:sz w:val="24"/>
          <w:szCs w:val="24"/>
          <w:lang w:val="en-US"/>
        </w:rPr>
        <w:t>原码</w:t>
      </w:r>
      <w:r w:rsidRPr="00E70AB8">
        <w:rPr>
          <w:rFonts w:hint="eastAsia"/>
          <w:sz w:val="24"/>
          <w:szCs w:val="24"/>
          <w:lang w:val="en-US"/>
        </w:rPr>
        <w:t>[10000001],</w:t>
      </w:r>
      <w:r w:rsidRPr="00E70AB8">
        <w:rPr>
          <w:rFonts w:hint="eastAsia"/>
          <w:sz w:val="24"/>
          <w:szCs w:val="24"/>
          <w:lang w:val="en-US"/>
        </w:rPr>
        <w:t>反码</w:t>
      </w:r>
      <w:r w:rsidRPr="00E70AB8">
        <w:rPr>
          <w:rFonts w:hint="eastAsia"/>
          <w:sz w:val="24"/>
          <w:szCs w:val="24"/>
          <w:lang w:val="en-US"/>
        </w:rPr>
        <w:t>[11111110],</w:t>
      </w:r>
      <w:r w:rsidRPr="00E70AB8">
        <w:rPr>
          <w:rFonts w:hint="eastAsia"/>
          <w:sz w:val="24"/>
          <w:szCs w:val="24"/>
          <w:lang w:val="en-US"/>
        </w:rPr>
        <w:t>补码</w:t>
      </w:r>
      <w:r w:rsidRPr="00E70AB8">
        <w:rPr>
          <w:rFonts w:hint="eastAsia"/>
          <w:sz w:val="24"/>
          <w:szCs w:val="24"/>
          <w:lang w:val="en-US"/>
        </w:rPr>
        <w:t>[11111111]</w:t>
      </w:r>
    </w:p>
    <w:p w:rsidR="00193944" w:rsidRPr="00E70AB8" w:rsidRDefault="00193944" w:rsidP="00193944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4).0</w:t>
      </w:r>
      <w:r w:rsidRPr="00E70AB8">
        <w:rPr>
          <w:rFonts w:hint="eastAsia"/>
          <w:sz w:val="24"/>
          <w:szCs w:val="24"/>
          <w:lang w:val="en-US"/>
        </w:rPr>
        <w:t>的反码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补码都是</w:t>
      </w:r>
      <w:r w:rsidRPr="00E70AB8">
        <w:rPr>
          <w:rFonts w:hint="eastAsia"/>
          <w:sz w:val="24"/>
          <w:szCs w:val="24"/>
          <w:lang w:val="en-US"/>
        </w:rPr>
        <w:t>0</w:t>
      </w:r>
    </w:p>
    <w:p w:rsidR="00193944" w:rsidRPr="00E70AB8" w:rsidRDefault="00193944" w:rsidP="00193944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5).</w:t>
      </w:r>
      <w:r w:rsidRPr="00E70AB8">
        <w:rPr>
          <w:rFonts w:hint="eastAsia"/>
          <w:sz w:val="24"/>
          <w:szCs w:val="24"/>
          <w:lang w:val="en-US"/>
        </w:rPr>
        <w:t>在计算机运算的时候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都是以补码的方式来运算的</w:t>
      </w:r>
    </w:p>
    <w:p w:rsidR="00193944" w:rsidRPr="00E70AB8" w:rsidRDefault="00193944" w:rsidP="00193944">
      <w:pPr>
        <w:rPr>
          <w:sz w:val="24"/>
          <w:szCs w:val="24"/>
          <w:lang w:val="en-US"/>
        </w:rPr>
      </w:pPr>
      <w:r w:rsidRPr="00E70AB8">
        <w:rPr>
          <w:sz w:val="24"/>
          <w:szCs w:val="24"/>
          <w:lang w:val="en-US"/>
        </w:rPr>
        <w:t xml:space="preserve">     1 - 1 = 1 + (-1)</w:t>
      </w:r>
    </w:p>
    <w:p w:rsidR="00895E19" w:rsidRPr="00E70AB8" w:rsidRDefault="00895E19" w:rsidP="00895E19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位运算符</w:t>
      </w:r>
      <w:r w:rsidR="00CF1FD1" w:rsidRPr="00E70AB8">
        <w:rPr>
          <w:rFonts w:hint="eastAsia"/>
          <w:sz w:val="24"/>
          <w:szCs w:val="24"/>
          <w:lang w:val="en-US"/>
        </w:rPr>
        <w:t>：</w:t>
      </w:r>
    </w:p>
    <w:p w:rsidR="00895E19" w:rsidRPr="00E70AB8" w:rsidRDefault="00895E19" w:rsidP="00895E19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go</w:t>
      </w:r>
      <w:r w:rsidRPr="00E70AB8">
        <w:rPr>
          <w:rFonts w:hint="eastAsia"/>
          <w:sz w:val="24"/>
          <w:szCs w:val="24"/>
          <w:lang w:val="en-US"/>
        </w:rPr>
        <w:t>中有三个位运算符</w:t>
      </w:r>
      <w:r w:rsidRPr="00E70AB8">
        <w:rPr>
          <w:rFonts w:hint="eastAsia"/>
          <w:sz w:val="24"/>
          <w:szCs w:val="24"/>
          <w:lang w:val="en-US"/>
        </w:rPr>
        <w:t>,</w:t>
      </w:r>
      <w:r w:rsidRPr="00E70AB8">
        <w:rPr>
          <w:rFonts w:hint="eastAsia"/>
          <w:sz w:val="24"/>
          <w:szCs w:val="24"/>
          <w:lang w:val="en-US"/>
        </w:rPr>
        <w:t>分别是</w:t>
      </w:r>
      <w:r w:rsidRPr="00E70AB8">
        <w:rPr>
          <w:rFonts w:hint="eastAsia"/>
          <w:sz w:val="24"/>
          <w:szCs w:val="24"/>
          <w:lang w:val="en-US"/>
        </w:rPr>
        <w:t xml:space="preserve"> </w:t>
      </w:r>
      <w:r w:rsidRPr="00E70AB8">
        <w:rPr>
          <w:rFonts w:hint="eastAsia"/>
          <w:sz w:val="24"/>
          <w:szCs w:val="24"/>
          <w:lang w:val="en-US"/>
        </w:rPr>
        <w:t>按位与</w:t>
      </w:r>
      <w:r w:rsidRPr="00E70AB8">
        <w:rPr>
          <w:rFonts w:hint="eastAsia"/>
          <w:sz w:val="24"/>
          <w:szCs w:val="24"/>
          <w:lang w:val="en-US"/>
        </w:rPr>
        <w:t>&amp;,</w:t>
      </w:r>
      <w:r w:rsidRPr="00E70AB8">
        <w:rPr>
          <w:rFonts w:hint="eastAsia"/>
          <w:sz w:val="24"/>
          <w:szCs w:val="24"/>
          <w:lang w:val="en-US"/>
        </w:rPr>
        <w:t>按位或</w:t>
      </w:r>
      <w:r w:rsidRPr="00E70AB8">
        <w:rPr>
          <w:rFonts w:hint="eastAsia"/>
          <w:sz w:val="24"/>
          <w:szCs w:val="24"/>
          <w:lang w:val="en-US"/>
        </w:rPr>
        <w:t>|,</w:t>
      </w:r>
      <w:r w:rsidRPr="00E70AB8">
        <w:rPr>
          <w:rFonts w:hint="eastAsia"/>
          <w:sz w:val="24"/>
          <w:szCs w:val="24"/>
          <w:lang w:val="en-US"/>
        </w:rPr>
        <w:t>按位异或</w:t>
      </w:r>
      <w:r w:rsidRPr="00E70AB8">
        <w:rPr>
          <w:rFonts w:hint="eastAsia"/>
          <w:sz w:val="24"/>
          <w:szCs w:val="24"/>
          <w:lang w:val="en-US"/>
        </w:rPr>
        <w:t xml:space="preserve">^, </w:t>
      </w:r>
      <w:r w:rsidRPr="00E70AB8">
        <w:rPr>
          <w:rFonts w:hint="eastAsia"/>
          <w:sz w:val="24"/>
          <w:szCs w:val="24"/>
          <w:lang w:val="en-US"/>
        </w:rPr>
        <w:t>它们的运算规则是</w:t>
      </w:r>
      <w:r w:rsidRPr="00E70AB8">
        <w:rPr>
          <w:rFonts w:hint="eastAsia"/>
          <w:sz w:val="24"/>
          <w:szCs w:val="24"/>
          <w:lang w:val="en-US"/>
        </w:rPr>
        <w:t xml:space="preserve">: </w:t>
      </w:r>
    </w:p>
    <w:p w:rsidR="00895E19" w:rsidRPr="00E70AB8" w:rsidRDefault="00895E19" w:rsidP="00895E19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按位与</w:t>
      </w:r>
      <w:r w:rsidRPr="00E70AB8">
        <w:rPr>
          <w:rFonts w:hint="eastAsia"/>
          <w:sz w:val="24"/>
          <w:szCs w:val="24"/>
          <w:lang w:val="en-US"/>
        </w:rPr>
        <w:t xml:space="preserve">&amp;: </w:t>
      </w:r>
      <w:r w:rsidRPr="00E70AB8">
        <w:rPr>
          <w:rFonts w:hint="eastAsia"/>
          <w:sz w:val="24"/>
          <w:szCs w:val="24"/>
          <w:lang w:val="en-US"/>
        </w:rPr>
        <w:t>两位全为</w:t>
      </w:r>
      <w:r w:rsidRPr="00E70AB8">
        <w:rPr>
          <w:rFonts w:hint="eastAsia"/>
          <w:sz w:val="24"/>
          <w:szCs w:val="24"/>
          <w:lang w:val="en-US"/>
        </w:rPr>
        <w:t>1,</w:t>
      </w:r>
      <w:r w:rsidRPr="00E70AB8">
        <w:rPr>
          <w:rFonts w:hint="eastAsia"/>
          <w:sz w:val="24"/>
          <w:szCs w:val="24"/>
          <w:lang w:val="en-US"/>
        </w:rPr>
        <w:t>结果为</w:t>
      </w:r>
      <w:r w:rsidRPr="00E70AB8">
        <w:rPr>
          <w:rFonts w:hint="eastAsia"/>
          <w:sz w:val="24"/>
          <w:szCs w:val="24"/>
          <w:lang w:val="en-US"/>
        </w:rPr>
        <w:t>1,</w:t>
      </w:r>
      <w:r w:rsidRPr="00E70AB8">
        <w:rPr>
          <w:rFonts w:hint="eastAsia"/>
          <w:sz w:val="24"/>
          <w:szCs w:val="24"/>
          <w:lang w:val="en-US"/>
        </w:rPr>
        <w:t>否则为</w:t>
      </w:r>
      <w:r w:rsidRPr="00E70AB8">
        <w:rPr>
          <w:rFonts w:hint="eastAsia"/>
          <w:sz w:val="24"/>
          <w:szCs w:val="24"/>
          <w:lang w:val="en-US"/>
        </w:rPr>
        <w:t>0</w:t>
      </w:r>
    </w:p>
    <w:p w:rsidR="00895E19" w:rsidRPr="00E70AB8" w:rsidRDefault="00895E19" w:rsidP="00895E19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按位或</w:t>
      </w:r>
      <w:r w:rsidRPr="00E70AB8">
        <w:rPr>
          <w:rFonts w:hint="eastAsia"/>
          <w:sz w:val="24"/>
          <w:szCs w:val="24"/>
          <w:lang w:val="en-US"/>
        </w:rPr>
        <w:t>|:</w:t>
      </w:r>
      <w:r w:rsidRPr="00E70AB8">
        <w:rPr>
          <w:rFonts w:hint="eastAsia"/>
          <w:sz w:val="24"/>
          <w:szCs w:val="24"/>
          <w:lang w:val="en-US"/>
        </w:rPr>
        <w:t>两位有一个为</w:t>
      </w:r>
      <w:r w:rsidRPr="00E70AB8">
        <w:rPr>
          <w:rFonts w:hint="eastAsia"/>
          <w:sz w:val="24"/>
          <w:szCs w:val="24"/>
          <w:lang w:val="en-US"/>
        </w:rPr>
        <w:t>1,</w:t>
      </w:r>
      <w:r w:rsidRPr="00E70AB8">
        <w:rPr>
          <w:rFonts w:hint="eastAsia"/>
          <w:sz w:val="24"/>
          <w:szCs w:val="24"/>
          <w:lang w:val="en-US"/>
        </w:rPr>
        <w:t>结果为</w:t>
      </w:r>
      <w:r w:rsidRPr="00E70AB8">
        <w:rPr>
          <w:rFonts w:hint="eastAsia"/>
          <w:sz w:val="24"/>
          <w:szCs w:val="24"/>
          <w:lang w:val="en-US"/>
        </w:rPr>
        <w:t>1,</w:t>
      </w:r>
      <w:r w:rsidRPr="00E70AB8">
        <w:rPr>
          <w:rFonts w:hint="eastAsia"/>
          <w:sz w:val="24"/>
          <w:szCs w:val="24"/>
          <w:lang w:val="en-US"/>
        </w:rPr>
        <w:t>否则为</w:t>
      </w:r>
      <w:r w:rsidRPr="00E70AB8">
        <w:rPr>
          <w:rFonts w:hint="eastAsia"/>
          <w:sz w:val="24"/>
          <w:szCs w:val="24"/>
          <w:lang w:val="en-US"/>
        </w:rPr>
        <w:t>0</w:t>
      </w:r>
    </w:p>
    <w:p w:rsidR="00895E19" w:rsidRPr="00E70AB8" w:rsidRDefault="00895E19" w:rsidP="00895E19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按位异或</w:t>
      </w:r>
      <w:r w:rsidRPr="00E70AB8">
        <w:rPr>
          <w:rFonts w:hint="eastAsia"/>
          <w:sz w:val="24"/>
          <w:szCs w:val="24"/>
          <w:lang w:val="en-US"/>
        </w:rPr>
        <w:t>^:</w:t>
      </w:r>
      <w:r w:rsidRPr="00E70AB8">
        <w:rPr>
          <w:rFonts w:hint="eastAsia"/>
          <w:sz w:val="24"/>
          <w:szCs w:val="24"/>
          <w:lang w:val="en-US"/>
        </w:rPr>
        <w:t>两位一个为</w:t>
      </w:r>
      <w:r w:rsidRPr="00E70AB8">
        <w:rPr>
          <w:rFonts w:hint="eastAsia"/>
          <w:sz w:val="24"/>
          <w:szCs w:val="24"/>
          <w:lang w:val="en-US"/>
        </w:rPr>
        <w:t>0,</w:t>
      </w:r>
      <w:r w:rsidRPr="00E70AB8">
        <w:rPr>
          <w:rFonts w:hint="eastAsia"/>
          <w:sz w:val="24"/>
          <w:szCs w:val="24"/>
          <w:lang w:val="en-US"/>
        </w:rPr>
        <w:t>一个为</w:t>
      </w:r>
      <w:r w:rsidRPr="00E70AB8">
        <w:rPr>
          <w:rFonts w:hint="eastAsia"/>
          <w:sz w:val="24"/>
          <w:szCs w:val="24"/>
          <w:lang w:val="en-US"/>
        </w:rPr>
        <w:t>1,</w:t>
      </w:r>
      <w:r w:rsidRPr="00E70AB8">
        <w:rPr>
          <w:rFonts w:hint="eastAsia"/>
          <w:sz w:val="24"/>
          <w:szCs w:val="24"/>
          <w:lang w:val="en-US"/>
        </w:rPr>
        <w:t>结果为</w:t>
      </w:r>
      <w:r w:rsidRPr="00E70AB8">
        <w:rPr>
          <w:rFonts w:hint="eastAsia"/>
          <w:sz w:val="24"/>
          <w:szCs w:val="24"/>
          <w:lang w:val="en-US"/>
        </w:rPr>
        <w:t>1,</w:t>
      </w:r>
      <w:r w:rsidRPr="00E70AB8">
        <w:rPr>
          <w:rFonts w:hint="eastAsia"/>
          <w:sz w:val="24"/>
          <w:szCs w:val="24"/>
          <w:lang w:val="en-US"/>
        </w:rPr>
        <w:t>否则为</w:t>
      </w:r>
      <w:r w:rsidRPr="00E70AB8">
        <w:rPr>
          <w:rFonts w:hint="eastAsia"/>
          <w:sz w:val="24"/>
          <w:szCs w:val="24"/>
          <w:lang w:val="en-US"/>
        </w:rPr>
        <w:t>0(</w:t>
      </w:r>
      <w:r w:rsidRPr="00E70AB8">
        <w:rPr>
          <w:rFonts w:hint="eastAsia"/>
          <w:sz w:val="24"/>
          <w:szCs w:val="24"/>
          <w:lang w:val="en-US"/>
        </w:rPr>
        <w:t>相异为</w:t>
      </w:r>
      <w:r w:rsidRPr="00E70AB8">
        <w:rPr>
          <w:rFonts w:hint="eastAsia"/>
          <w:sz w:val="24"/>
          <w:szCs w:val="24"/>
          <w:lang w:val="en-US"/>
        </w:rPr>
        <w:t>1)</w:t>
      </w:r>
    </w:p>
    <w:p w:rsidR="00895E19" w:rsidRPr="00E70AB8" w:rsidRDefault="00895E19" w:rsidP="00895E19">
      <w:pPr>
        <w:rPr>
          <w:sz w:val="24"/>
          <w:szCs w:val="24"/>
          <w:lang w:val="en-US"/>
        </w:rPr>
      </w:pPr>
      <w:proofErr w:type="spellStart"/>
      <w:r w:rsidRPr="00E70AB8">
        <w:rPr>
          <w:sz w:val="24"/>
          <w:szCs w:val="24"/>
          <w:lang w:val="en-US"/>
        </w:rPr>
        <w:t>eg</w:t>
      </w:r>
      <w:proofErr w:type="spellEnd"/>
      <w:r w:rsidRPr="00E70AB8">
        <w:rPr>
          <w:sz w:val="24"/>
          <w:szCs w:val="24"/>
          <w:lang w:val="en-US"/>
        </w:rPr>
        <w:t>: 2&amp;3=? 2|3=?  2^3=?</w:t>
      </w:r>
    </w:p>
    <w:p w:rsidR="00ED6F61" w:rsidRPr="00ED6F61" w:rsidRDefault="00ED6F61" w:rsidP="00ED6F61">
      <w:pPr>
        <w:spacing w:after="0" w:line="240" w:lineRule="auto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 w:rsidRPr="00ED6F61">
        <w:rPr>
          <w:rFonts w:ascii="宋体" w:eastAsia="宋体" w:hAnsi="宋体" w:cs="宋体"/>
          <w:color w:val="auto"/>
          <w:sz w:val="24"/>
          <w:szCs w:val="24"/>
          <w:lang w:val="en-US"/>
        </w:rPr>
        <w:lastRenderedPageBreak/>
        <w:fldChar w:fldCharType="begin"/>
      </w:r>
      <w:r w:rsidRPr="00ED6F61">
        <w:rPr>
          <w:rFonts w:ascii="宋体" w:eastAsia="宋体" w:hAnsi="宋体" w:cs="宋体"/>
          <w:color w:val="auto"/>
          <w:sz w:val="24"/>
          <w:szCs w:val="24"/>
          <w:lang w:val="en-US"/>
        </w:rPr>
        <w:instrText xml:space="preserve"> INCLUDEPICTURE "https://img-blog.csdnimg.cn/cd41a90ec404408ea3d402dac7d460f0.png?x-oss-process=image/watermark,type_d3F5LXplbmhlaQ,shadow_50,text_Q1NETiBAemhvdXBlbmdodWkxNjg=,size_20,color_FFFFFF,t_70,g_se,x_16" \* MERGEFORMATINET </w:instrText>
      </w:r>
      <w:r w:rsidRPr="00ED6F61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separate"/>
      </w:r>
      <w:r w:rsidRPr="00E70AB8"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  <w:drawing>
          <wp:inline distT="0" distB="0" distL="0" distR="0">
            <wp:extent cx="3891868" cy="2901979"/>
            <wp:effectExtent l="0" t="0" r="0" b="0"/>
            <wp:docPr id="17" name="图片 17" descr="https://img-blog.csdnimg.cn/cd41a90ec404408ea3d402dac7d460f0.png?x-oss-process=image/watermark,type_d3F5LXplbmhlaQ,shadow_50,text_Q1NETiBAemhvdXBlbmdodWkxNjg=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cd41a90ec404408ea3d402dac7d460f0.png?x-oss-process=image/watermark,type_d3F5LXplbmhlaQ,shadow_50,text_Q1NETiBAemhvdXBlbmdodWkxNjg=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15" cy="292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F61">
        <w:rPr>
          <w:rFonts w:ascii="宋体" w:eastAsia="宋体" w:hAnsi="宋体" w:cs="宋体"/>
          <w:color w:val="auto"/>
          <w:sz w:val="24"/>
          <w:szCs w:val="24"/>
          <w:lang w:val="en-US"/>
        </w:rPr>
        <w:fldChar w:fldCharType="end"/>
      </w:r>
    </w:p>
    <w:p w:rsidR="003E7AD1" w:rsidRPr="00E70AB8" w:rsidRDefault="003E7AD1" w:rsidP="00FA61ED">
      <w:pPr>
        <w:pStyle w:val="afe"/>
        <w:spacing w:before="0" w:beforeAutospacing="0" w:after="0" w:afterAutospacing="0" w:line="390" w:lineRule="atLeast"/>
        <w:rPr>
          <w:rFonts w:ascii="Arial" w:hAnsi="Arial" w:cs="Arial" w:hint="eastAsia"/>
          <w:color w:val="4F4F4F"/>
        </w:rPr>
      </w:pPr>
    </w:p>
    <w:p w:rsidR="00FA61ED" w:rsidRPr="00E70AB8" w:rsidRDefault="00FA61ED" w:rsidP="00FA61ED">
      <w:pPr>
        <w:pStyle w:val="afe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 w:rsidRPr="00E70AB8">
        <w:rPr>
          <w:rFonts w:ascii="Arial" w:hAnsi="Arial" w:cs="Arial"/>
          <w:color w:val="4F4F4F"/>
        </w:rPr>
        <w:t>&gt;&gt;</w:t>
      </w:r>
      <w:r w:rsidRPr="00E70AB8">
        <w:rPr>
          <w:rFonts w:ascii="Arial" w:hAnsi="Arial" w:cs="Arial"/>
          <w:color w:val="4F4F4F"/>
        </w:rPr>
        <w:t>右移</w:t>
      </w:r>
      <w:r w:rsidRPr="00E70AB8">
        <w:rPr>
          <w:rFonts w:ascii="Arial" w:hAnsi="Arial" w:cs="Arial"/>
          <w:color w:val="4F4F4F"/>
        </w:rPr>
        <w:t>,&lt;&lt;</w:t>
      </w:r>
      <w:r w:rsidRPr="00E70AB8">
        <w:rPr>
          <w:rFonts w:ascii="Arial" w:hAnsi="Arial" w:cs="Arial"/>
          <w:color w:val="4F4F4F"/>
        </w:rPr>
        <w:t>左移</w:t>
      </w:r>
      <w:r w:rsidRPr="00E70AB8">
        <w:rPr>
          <w:rFonts w:ascii="Arial" w:hAnsi="Arial" w:cs="Arial"/>
          <w:color w:val="4F4F4F"/>
        </w:rPr>
        <w:t>,</w:t>
      </w:r>
      <w:r w:rsidRPr="00E70AB8">
        <w:rPr>
          <w:rFonts w:ascii="Arial" w:hAnsi="Arial" w:cs="Arial"/>
          <w:color w:val="4F4F4F"/>
        </w:rPr>
        <w:t>运算规则</w:t>
      </w:r>
      <w:r w:rsidRPr="00E70AB8">
        <w:rPr>
          <w:rFonts w:ascii="Arial" w:hAnsi="Arial" w:cs="Arial"/>
          <w:color w:val="4F4F4F"/>
        </w:rPr>
        <w:t>:</w:t>
      </w:r>
    </w:p>
    <w:p w:rsidR="00FA61ED" w:rsidRPr="00E70AB8" w:rsidRDefault="00FA61ED" w:rsidP="00FA61ED">
      <w:pPr>
        <w:pStyle w:val="afe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 w:rsidRPr="00E70AB8">
        <w:rPr>
          <w:rFonts w:ascii="Arial" w:hAnsi="Arial" w:cs="Arial"/>
          <w:color w:val="4F4F4F"/>
        </w:rPr>
        <w:t>右移运算符</w:t>
      </w:r>
      <w:r w:rsidRPr="00E70AB8">
        <w:rPr>
          <w:rFonts w:ascii="Arial" w:hAnsi="Arial" w:cs="Arial"/>
          <w:color w:val="4F4F4F"/>
        </w:rPr>
        <w:t>&gt;&gt;:</w:t>
      </w:r>
      <w:r w:rsidRPr="00E70AB8">
        <w:rPr>
          <w:rFonts w:ascii="Arial" w:hAnsi="Arial" w:cs="Arial"/>
          <w:color w:val="4F4F4F"/>
        </w:rPr>
        <w:t>低位溢出</w:t>
      </w:r>
      <w:r w:rsidRPr="00E70AB8">
        <w:rPr>
          <w:rFonts w:ascii="Arial" w:hAnsi="Arial" w:cs="Arial"/>
          <w:color w:val="4F4F4F"/>
        </w:rPr>
        <w:t>,</w:t>
      </w:r>
      <w:r w:rsidRPr="00E70AB8">
        <w:rPr>
          <w:rFonts w:ascii="Arial" w:hAnsi="Arial" w:cs="Arial"/>
          <w:color w:val="4F4F4F"/>
        </w:rPr>
        <w:t>符号位不变</w:t>
      </w:r>
      <w:r w:rsidRPr="00E70AB8">
        <w:rPr>
          <w:rFonts w:ascii="Arial" w:hAnsi="Arial" w:cs="Arial"/>
          <w:color w:val="4F4F4F"/>
        </w:rPr>
        <w:t>,</w:t>
      </w:r>
      <w:r w:rsidRPr="00E70AB8">
        <w:rPr>
          <w:rFonts w:ascii="Arial" w:hAnsi="Arial" w:cs="Arial"/>
          <w:color w:val="4F4F4F"/>
        </w:rPr>
        <w:t>并用符号位补溢出的高位</w:t>
      </w:r>
    </w:p>
    <w:p w:rsidR="00FA61ED" w:rsidRPr="00E70AB8" w:rsidRDefault="00FA61ED" w:rsidP="00FA61ED">
      <w:pPr>
        <w:pStyle w:val="afe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 w:rsidRPr="00E70AB8">
        <w:rPr>
          <w:rFonts w:ascii="Arial" w:hAnsi="Arial" w:cs="Arial"/>
          <w:color w:val="4F4F4F"/>
        </w:rPr>
        <w:t>左移运算符</w:t>
      </w:r>
      <w:r w:rsidRPr="00E70AB8">
        <w:rPr>
          <w:rFonts w:ascii="Arial" w:hAnsi="Arial" w:cs="Arial"/>
          <w:color w:val="4F4F4F"/>
        </w:rPr>
        <w:t>&lt;&lt;:</w:t>
      </w:r>
      <w:r w:rsidRPr="00E70AB8">
        <w:rPr>
          <w:rFonts w:ascii="Arial" w:hAnsi="Arial" w:cs="Arial"/>
          <w:color w:val="4F4F4F"/>
        </w:rPr>
        <w:t>符号位不变</w:t>
      </w:r>
      <w:r w:rsidRPr="00E70AB8">
        <w:rPr>
          <w:rFonts w:ascii="Arial" w:hAnsi="Arial" w:cs="Arial"/>
          <w:color w:val="4F4F4F"/>
        </w:rPr>
        <w:t>,</w:t>
      </w:r>
      <w:r w:rsidRPr="00E70AB8">
        <w:rPr>
          <w:rFonts w:ascii="Arial" w:hAnsi="Arial" w:cs="Arial"/>
          <w:color w:val="4F4F4F"/>
        </w:rPr>
        <w:t>低位补</w:t>
      </w:r>
      <w:r w:rsidRPr="00E70AB8">
        <w:rPr>
          <w:rFonts w:ascii="Arial" w:hAnsi="Arial" w:cs="Arial"/>
          <w:color w:val="4F4F4F"/>
        </w:rPr>
        <w:t>0 </w:t>
      </w:r>
    </w:p>
    <w:p w:rsidR="000650B0" w:rsidRPr="00E70AB8" w:rsidRDefault="000650B0" w:rsidP="000650B0">
      <w:pPr>
        <w:rPr>
          <w:sz w:val="24"/>
          <w:szCs w:val="24"/>
          <w:lang w:val="en-US"/>
        </w:rPr>
      </w:pPr>
      <w:proofErr w:type="gramStart"/>
      <w:r w:rsidRPr="00E70AB8">
        <w:rPr>
          <w:sz w:val="24"/>
          <w:szCs w:val="24"/>
          <w:lang w:val="en-US"/>
        </w:rPr>
        <w:t>a :</w:t>
      </w:r>
      <w:proofErr w:type="gramEnd"/>
      <w:r w:rsidRPr="00E70AB8">
        <w:rPr>
          <w:sz w:val="24"/>
          <w:szCs w:val="24"/>
          <w:lang w:val="en-US"/>
        </w:rPr>
        <w:t xml:space="preserve">= 1 </w:t>
      </w:r>
      <w:r w:rsidR="008C7E32" w:rsidRPr="00E70AB8">
        <w:rPr>
          <w:sz w:val="24"/>
          <w:szCs w:val="24"/>
          <w:lang w:val="en-US"/>
        </w:rPr>
        <w:t>&gt;&gt;</w:t>
      </w:r>
      <w:r w:rsidRPr="00E70AB8">
        <w:rPr>
          <w:sz w:val="24"/>
          <w:szCs w:val="24"/>
          <w:lang w:val="en-US"/>
        </w:rPr>
        <w:t>2  ==&gt; 0000 0001 ==&gt; 0000 0000 ==&gt; 0</w:t>
      </w:r>
    </w:p>
    <w:p w:rsidR="00190B23" w:rsidRPr="00E70AB8" w:rsidRDefault="000650B0" w:rsidP="000650B0">
      <w:pPr>
        <w:rPr>
          <w:rFonts w:hint="eastAsia"/>
          <w:sz w:val="24"/>
          <w:szCs w:val="24"/>
          <w:lang w:val="en-US"/>
        </w:rPr>
      </w:pPr>
      <w:proofErr w:type="gramStart"/>
      <w:r w:rsidRPr="00E70AB8">
        <w:rPr>
          <w:sz w:val="24"/>
          <w:szCs w:val="24"/>
          <w:lang w:val="en-US"/>
        </w:rPr>
        <w:t>b :</w:t>
      </w:r>
      <w:proofErr w:type="gramEnd"/>
      <w:r w:rsidRPr="00E70AB8">
        <w:rPr>
          <w:sz w:val="24"/>
          <w:szCs w:val="24"/>
          <w:lang w:val="en-US"/>
        </w:rPr>
        <w:t xml:space="preserve">= 1 </w:t>
      </w:r>
      <w:r w:rsidR="008C7E32" w:rsidRPr="00E70AB8">
        <w:rPr>
          <w:sz w:val="24"/>
          <w:szCs w:val="24"/>
          <w:lang w:val="en-US"/>
        </w:rPr>
        <w:t>&lt;&lt;</w:t>
      </w:r>
      <w:r w:rsidRPr="00E70AB8">
        <w:rPr>
          <w:sz w:val="24"/>
          <w:szCs w:val="24"/>
          <w:lang w:val="en-US"/>
        </w:rPr>
        <w:t xml:space="preserve"> 2  ==&gt; 0000 0001 ==&gt; 0000 0100 ==&gt; 4</w:t>
      </w:r>
    </w:p>
    <w:p w:rsidR="00336922" w:rsidRPr="00E70AB8" w:rsidRDefault="008A106F" w:rsidP="002554DD">
      <w:pPr>
        <w:pStyle w:val="2"/>
        <w:rPr>
          <w:rFonts w:ascii="Arial" w:hAnsi="Arial" w:cs="Arial"/>
          <w:sz w:val="24"/>
          <w:szCs w:val="24"/>
          <w:lang w:val="en-US"/>
        </w:rPr>
      </w:pPr>
      <w:bookmarkStart w:id="25" w:name="_Toc152965091"/>
      <w:r w:rsidRPr="00E70AB8">
        <w:rPr>
          <w:sz w:val="24"/>
          <w:szCs w:val="24"/>
          <w:lang w:val="en-US"/>
        </w:rPr>
        <w:t>2.</w:t>
      </w:r>
      <w:r w:rsidR="00336922" w:rsidRPr="00E70AB8">
        <w:rPr>
          <w:sz w:val="24"/>
          <w:szCs w:val="24"/>
          <w:lang w:val="en-US"/>
        </w:rPr>
        <w:t>5.</w:t>
      </w:r>
      <w:r w:rsidR="00336922" w:rsidRPr="00E70AB8">
        <w:rPr>
          <w:sz w:val="24"/>
          <w:szCs w:val="24"/>
          <w:lang w:val="en-US"/>
        </w:rPr>
        <w:t>赋值运算符</w:t>
      </w:r>
      <w:bookmarkEnd w:id="25"/>
    </w:p>
    <w:p w:rsidR="00336922" w:rsidRPr="00E70AB8" w:rsidRDefault="00336922" w:rsidP="00336922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下表列出了所有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Go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语言的赋值运算符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129"/>
        <w:gridCol w:w="4882"/>
        <w:gridCol w:w="3006"/>
      </w:tblGrid>
      <w:tr w:rsidR="00AF3E59" w:rsidRPr="00E70AB8" w:rsidTr="00AF3E59">
        <w:tc>
          <w:tcPr>
            <w:tcW w:w="1129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运算符</w:t>
            </w:r>
          </w:p>
        </w:tc>
        <w:tc>
          <w:tcPr>
            <w:tcW w:w="4882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描述</w:t>
            </w:r>
          </w:p>
        </w:tc>
        <w:tc>
          <w:tcPr>
            <w:tcW w:w="3006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实例</w:t>
            </w:r>
          </w:p>
        </w:tc>
      </w:tr>
      <w:tr w:rsidR="00AF3E59" w:rsidRPr="00E70AB8" w:rsidTr="00AF3E59">
        <w:tc>
          <w:tcPr>
            <w:tcW w:w="1129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=</w:t>
            </w:r>
          </w:p>
        </w:tc>
        <w:tc>
          <w:tcPr>
            <w:tcW w:w="4882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简单的赋值运算符，将一个表达式的值赋给一个左值</w:t>
            </w:r>
          </w:p>
        </w:tc>
        <w:tc>
          <w:tcPr>
            <w:tcW w:w="3006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C = A + B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将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A + B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表达式结果赋值给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C</w:t>
            </w:r>
          </w:p>
        </w:tc>
      </w:tr>
      <w:tr w:rsidR="00AF3E59" w:rsidRPr="00E70AB8" w:rsidTr="00AF3E59">
        <w:tc>
          <w:tcPr>
            <w:tcW w:w="1129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+=</w:t>
            </w:r>
          </w:p>
        </w:tc>
        <w:tc>
          <w:tcPr>
            <w:tcW w:w="4882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相加后再赋值</w:t>
            </w:r>
          </w:p>
        </w:tc>
        <w:tc>
          <w:tcPr>
            <w:tcW w:w="3006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C += A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等于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C = C + A</w:t>
            </w:r>
          </w:p>
        </w:tc>
      </w:tr>
      <w:tr w:rsidR="00AF3E59" w:rsidRPr="00E70AB8" w:rsidTr="00AF3E59">
        <w:tc>
          <w:tcPr>
            <w:tcW w:w="1129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-=</w:t>
            </w:r>
          </w:p>
        </w:tc>
        <w:tc>
          <w:tcPr>
            <w:tcW w:w="4882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相减后再赋值</w:t>
            </w:r>
          </w:p>
        </w:tc>
        <w:tc>
          <w:tcPr>
            <w:tcW w:w="3006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C -= A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等于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C = C - A</w:t>
            </w:r>
          </w:p>
        </w:tc>
      </w:tr>
      <w:tr w:rsidR="00AF3E59" w:rsidRPr="00E70AB8" w:rsidTr="00AF3E59">
        <w:tc>
          <w:tcPr>
            <w:tcW w:w="1129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*=</w:t>
            </w:r>
          </w:p>
        </w:tc>
        <w:tc>
          <w:tcPr>
            <w:tcW w:w="4882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相乘后再赋值</w:t>
            </w:r>
          </w:p>
        </w:tc>
        <w:tc>
          <w:tcPr>
            <w:tcW w:w="3006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C *= A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等于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C = C * A</w:t>
            </w:r>
          </w:p>
        </w:tc>
      </w:tr>
      <w:tr w:rsidR="00AF3E59" w:rsidRPr="00E70AB8" w:rsidTr="00AF3E59">
        <w:tc>
          <w:tcPr>
            <w:tcW w:w="1129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/=</w:t>
            </w:r>
          </w:p>
        </w:tc>
        <w:tc>
          <w:tcPr>
            <w:tcW w:w="4882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相除后再赋值</w:t>
            </w:r>
          </w:p>
        </w:tc>
        <w:tc>
          <w:tcPr>
            <w:tcW w:w="3006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C /= A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等于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C = C / A</w:t>
            </w:r>
          </w:p>
        </w:tc>
      </w:tr>
      <w:tr w:rsidR="00AF3E59" w:rsidRPr="00E70AB8" w:rsidTr="00AF3E59">
        <w:tc>
          <w:tcPr>
            <w:tcW w:w="1129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%=</w:t>
            </w:r>
          </w:p>
        </w:tc>
        <w:tc>
          <w:tcPr>
            <w:tcW w:w="4882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求余后再赋值</w:t>
            </w:r>
          </w:p>
        </w:tc>
        <w:tc>
          <w:tcPr>
            <w:tcW w:w="3006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C %= A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等于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C = C % A</w:t>
            </w:r>
          </w:p>
        </w:tc>
      </w:tr>
      <w:tr w:rsidR="00AF3E59" w:rsidRPr="00E70AB8" w:rsidTr="00AF3E59">
        <w:tc>
          <w:tcPr>
            <w:tcW w:w="1129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&lt;&lt;=</w:t>
            </w:r>
          </w:p>
        </w:tc>
        <w:tc>
          <w:tcPr>
            <w:tcW w:w="4882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左移后赋值</w:t>
            </w:r>
          </w:p>
        </w:tc>
        <w:tc>
          <w:tcPr>
            <w:tcW w:w="3006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C &lt;&lt;= 2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等于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C = C &lt;&lt; 2</w:t>
            </w:r>
          </w:p>
        </w:tc>
      </w:tr>
      <w:tr w:rsidR="00AF3E59" w:rsidRPr="00E70AB8" w:rsidTr="00AF3E59">
        <w:tc>
          <w:tcPr>
            <w:tcW w:w="1129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&gt;&gt;=</w:t>
            </w:r>
          </w:p>
        </w:tc>
        <w:tc>
          <w:tcPr>
            <w:tcW w:w="4882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右移后赋值</w:t>
            </w:r>
          </w:p>
        </w:tc>
        <w:tc>
          <w:tcPr>
            <w:tcW w:w="3006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C &gt;&gt;= 2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等于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C = C &gt;&gt; 2</w:t>
            </w:r>
          </w:p>
        </w:tc>
      </w:tr>
      <w:tr w:rsidR="00AF3E59" w:rsidRPr="00E70AB8" w:rsidTr="00AF3E59">
        <w:tc>
          <w:tcPr>
            <w:tcW w:w="1129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&amp;=</w:t>
            </w:r>
          </w:p>
        </w:tc>
        <w:tc>
          <w:tcPr>
            <w:tcW w:w="4882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按位与后赋值</w:t>
            </w:r>
          </w:p>
        </w:tc>
        <w:tc>
          <w:tcPr>
            <w:tcW w:w="3006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C &amp;= 2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等于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C = C &amp; 2</w:t>
            </w:r>
          </w:p>
        </w:tc>
      </w:tr>
      <w:tr w:rsidR="00AF3E59" w:rsidRPr="00E70AB8" w:rsidTr="00AF3E59">
        <w:tc>
          <w:tcPr>
            <w:tcW w:w="1129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^=</w:t>
            </w:r>
          </w:p>
        </w:tc>
        <w:tc>
          <w:tcPr>
            <w:tcW w:w="4882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按位异或后赋值</w:t>
            </w:r>
          </w:p>
        </w:tc>
        <w:tc>
          <w:tcPr>
            <w:tcW w:w="3006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C ^= 2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等于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C = C ^ 2</w:t>
            </w:r>
          </w:p>
        </w:tc>
      </w:tr>
      <w:tr w:rsidR="00AF3E59" w:rsidRPr="00E70AB8" w:rsidTr="00AF3E59">
        <w:tc>
          <w:tcPr>
            <w:tcW w:w="1129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|=</w:t>
            </w:r>
          </w:p>
        </w:tc>
        <w:tc>
          <w:tcPr>
            <w:tcW w:w="4882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按位或后赋值</w:t>
            </w:r>
          </w:p>
        </w:tc>
        <w:tc>
          <w:tcPr>
            <w:tcW w:w="3006" w:type="dxa"/>
          </w:tcPr>
          <w:p w:rsidR="00AF3E59" w:rsidRPr="00E70AB8" w:rsidRDefault="00AF3E59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C |= 2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等于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C = C | 2</w:t>
            </w:r>
          </w:p>
        </w:tc>
      </w:tr>
    </w:tbl>
    <w:p w:rsidR="00336922" w:rsidRPr="00E70AB8" w:rsidRDefault="00336922" w:rsidP="00C22B01">
      <w:pPr>
        <w:rPr>
          <w:sz w:val="24"/>
          <w:szCs w:val="24"/>
          <w:lang w:val="en-US"/>
        </w:rPr>
      </w:pPr>
    </w:p>
    <w:p w:rsidR="00C16A71" w:rsidRPr="00E70AB8" w:rsidRDefault="00C16A71" w:rsidP="00C16A71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赋值运算符的特点</w:t>
      </w:r>
    </w:p>
    <w:p w:rsidR="00C16A71" w:rsidRPr="00E70AB8" w:rsidRDefault="00C16A71" w:rsidP="00CA29B8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1).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运算顺序从左至右</w:t>
      </w:r>
    </w:p>
    <w:p w:rsidR="00C16A71" w:rsidRPr="00E70AB8" w:rsidRDefault="00C16A71" w:rsidP="00CA29B8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lastRenderedPageBreak/>
        <w:t>2).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赋值运算符的左边只能是变量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右边可以是变量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表达式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,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常量值</w:t>
      </w:r>
    </w:p>
    <w:p w:rsidR="00C16A71" w:rsidRPr="00E70AB8" w:rsidRDefault="00C16A71" w:rsidP="00CA29B8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3).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复合赋值运算符等价于下面效果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,</w:t>
      </w:r>
      <w:proofErr w:type="spellStart"/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eg</w:t>
      </w:r>
      <w:proofErr w:type="spellEnd"/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: a += 1 ==&gt; a = a + 1</w:t>
      </w:r>
    </w:p>
    <w:p w:rsidR="00BF51F0" w:rsidRPr="00E70AB8" w:rsidRDefault="00BF51F0" w:rsidP="00CA29B8">
      <w:pPr>
        <w:shd w:val="clear" w:color="auto" w:fill="FFFFFF"/>
        <w:spacing w:after="240" w:line="240" w:lineRule="auto"/>
        <w:rPr>
          <w:rFonts w:ascii="Arial" w:eastAsia="宋体" w:hAnsi="Arial" w:cs="Arial" w:hint="eastAsia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 w:hint="eastAsia"/>
          <w:color w:val="4D4D4D"/>
          <w:sz w:val="24"/>
          <w:szCs w:val="24"/>
          <w:lang w:val="en-US"/>
        </w:rPr>
        <w:t>4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). c = a + 3  //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赋值运算的顺序是从右到左</w:t>
      </w:r>
    </w:p>
    <w:p w:rsidR="00C16A71" w:rsidRPr="00E70AB8" w:rsidRDefault="00C16A71" w:rsidP="00C22B01">
      <w:pPr>
        <w:rPr>
          <w:sz w:val="24"/>
          <w:szCs w:val="24"/>
          <w:lang w:val="en-US"/>
        </w:rPr>
      </w:pPr>
    </w:p>
    <w:p w:rsidR="00C16A71" w:rsidRPr="00E70AB8" w:rsidRDefault="00C16A71" w:rsidP="00C22B01">
      <w:pPr>
        <w:rPr>
          <w:rFonts w:hint="eastAsia"/>
          <w:sz w:val="24"/>
          <w:szCs w:val="24"/>
          <w:lang w:val="en-US"/>
        </w:rPr>
      </w:pPr>
    </w:p>
    <w:p w:rsidR="00AF3E59" w:rsidRPr="00E70AB8" w:rsidRDefault="008165BC" w:rsidP="00AF3E59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宋体" w:eastAsia="宋体" w:hAnsi="宋体" w:cs="宋体"/>
          <w:b/>
          <w:bCs/>
          <w:color w:val="4D4D4D"/>
          <w:sz w:val="24"/>
          <w:szCs w:val="24"/>
          <w:lang w:val="en-US"/>
        </w:rPr>
        <w:t>2.</w:t>
      </w:r>
      <w:r w:rsidR="00AF3E59" w:rsidRPr="00E70AB8">
        <w:rPr>
          <w:rFonts w:ascii="宋体" w:eastAsia="宋体" w:hAnsi="宋体" w:cs="宋体"/>
          <w:b/>
          <w:bCs/>
          <w:color w:val="4D4D4D"/>
          <w:sz w:val="24"/>
          <w:szCs w:val="24"/>
          <w:lang w:val="en-US"/>
        </w:rPr>
        <w:t>6.其他运算符</w:t>
      </w:r>
    </w:p>
    <w:p w:rsidR="00AF3E59" w:rsidRPr="00E70AB8" w:rsidRDefault="00AF3E59" w:rsidP="00AF3E59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下表列出了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Go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语言的其他运算符</w:t>
      </w:r>
    </w:p>
    <w:tbl>
      <w:tblPr>
        <w:tblW w:w="144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2835"/>
        <w:gridCol w:w="10610"/>
      </w:tblGrid>
      <w:tr w:rsidR="00AF3E59" w:rsidRPr="00E70AB8" w:rsidTr="00AF3E59">
        <w:tc>
          <w:tcPr>
            <w:tcW w:w="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F3E59" w:rsidRPr="00E70AB8" w:rsidRDefault="00AF3E59" w:rsidP="00AF3E59">
            <w:pPr>
              <w:spacing w:after="0" w:line="330" w:lineRule="atLeast"/>
              <w:rPr>
                <w:rFonts w:ascii="宋体" w:eastAsia="宋体" w:hAnsi="宋体" w:cs="宋体"/>
                <w:b/>
                <w:bCs/>
                <w:color w:val="4F4F4F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/>
                <w:b/>
                <w:bCs/>
                <w:color w:val="4F4F4F"/>
                <w:sz w:val="24"/>
                <w:szCs w:val="24"/>
                <w:lang w:val="en-US"/>
              </w:rPr>
              <w:t>运算符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F3E59" w:rsidRPr="00E70AB8" w:rsidRDefault="00AF3E59" w:rsidP="00AF3E59">
            <w:pPr>
              <w:spacing w:after="0" w:line="330" w:lineRule="atLeast"/>
              <w:rPr>
                <w:rFonts w:ascii="宋体" w:eastAsia="宋体" w:hAnsi="宋体" w:cs="宋体"/>
                <w:b/>
                <w:bCs/>
                <w:color w:val="4F4F4F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/>
                <w:b/>
                <w:bCs/>
                <w:color w:val="4F4F4F"/>
                <w:sz w:val="24"/>
                <w:szCs w:val="24"/>
                <w:lang w:val="en-US"/>
              </w:rPr>
              <w:t>描述</w:t>
            </w:r>
          </w:p>
        </w:tc>
        <w:tc>
          <w:tcPr>
            <w:tcW w:w="106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F3E59" w:rsidRPr="00E70AB8" w:rsidRDefault="00AF3E59" w:rsidP="00AF3E59">
            <w:pPr>
              <w:spacing w:after="0" w:line="330" w:lineRule="atLeast"/>
              <w:rPr>
                <w:rFonts w:ascii="宋体" w:eastAsia="宋体" w:hAnsi="宋体" w:cs="宋体"/>
                <w:b/>
                <w:bCs/>
                <w:color w:val="4F4F4F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/>
                <w:b/>
                <w:bCs/>
                <w:color w:val="4F4F4F"/>
                <w:sz w:val="24"/>
                <w:szCs w:val="24"/>
                <w:lang w:val="en-US"/>
              </w:rPr>
              <w:t>实例</w:t>
            </w:r>
          </w:p>
        </w:tc>
      </w:tr>
      <w:tr w:rsidR="00AF3E59" w:rsidRPr="00E70AB8" w:rsidTr="00AF3E59">
        <w:tc>
          <w:tcPr>
            <w:tcW w:w="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F3E59" w:rsidRPr="00E70AB8" w:rsidRDefault="00AF3E59" w:rsidP="00AF3E59">
            <w:pPr>
              <w:spacing w:after="0" w:line="330" w:lineRule="atLeast"/>
              <w:rPr>
                <w:rFonts w:ascii="宋体" w:eastAsia="宋体" w:hAnsi="宋体" w:cs="宋体"/>
                <w:color w:val="4F4F4F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/>
                <w:color w:val="4F4F4F"/>
                <w:sz w:val="24"/>
                <w:szCs w:val="24"/>
                <w:lang w:val="en-US"/>
              </w:rPr>
              <w:t>&amp;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F3E59" w:rsidRPr="00E70AB8" w:rsidRDefault="00AF3E59" w:rsidP="00AF3E59">
            <w:pPr>
              <w:spacing w:after="0" w:line="330" w:lineRule="atLeast"/>
              <w:rPr>
                <w:rFonts w:ascii="宋体" w:eastAsia="宋体" w:hAnsi="宋体" w:cs="宋体"/>
                <w:color w:val="4F4F4F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/>
                <w:color w:val="4F4F4F"/>
                <w:sz w:val="24"/>
                <w:szCs w:val="24"/>
                <w:lang w:val="en-US"/>
              </w:rPr>
              <w:t>返回变量存储地址</w:t>
            </w:r>
          </w:p>
        </w:tc>
        <w:tc>
          <w:tcPr>
            <w:tcW w:w="106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F3E59" w:rsidRPr="00E70AB8" w:rsidRDefault="00AF3E59" w:rsidP="00AF3E59">
            <w:pPr>
              <w:spacing w:after="0" w:line="330" w:lineRule="atLeast"/>
              <w:rPr>
                <w:rFonts w:ascii="宋体" w:eastAsia="宋体" w:hAnsi="宋体" w:cs="宋体"/>
                <w:color w:val="4F4F4F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/>
                <w:color w:val="4F4F4F"/>
                <w:sz w:val="24"/>
                <w:szCs w:val="24"/>
                <w:lang w:val="en-US"/>
              </w:rPr>
              <w:t>&amp;a; 将给出变量的实际地址。</w:t>
            </w:r>
          </w:p>
        </w:tc>
      </w:tr>
      <w:tr w:rsidR="00AF3E59" w:rsidRPr="00E70AB8" w:rsidTr="00AF3E59">
        <w:tc>
          <w:tcPr>
            <w:tcW w:w="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F3E59" w:rsidRPr="00E70AB8" w:rsidRDefault="00AF3E59" w:rsidP="00AF3E59">
            <w:pPr>
              <w:spacing w:after="0" w:line="330" w:lineRule="atLeast"/>
              <w:rPr>
                <w:rFonts w:ascii="宋体" w:eastAsia="宋体" w:hAnsi="宋体" w:cs="宋体"/>
                <w:color w:val="4F4F4F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/>
                <w:color w:val="4F4F4F"/>
                <w:sz w:val="24"/>
                <w:szCs w:val="24"/>
                <w:lang w:val="en-US"/>
              </w:rPr>
              <w:t>*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F3E59" w:rsidRPr="00E70AB8" w:rsidRDefault="00AF3E59" w:rsidP="00AF3E59">
            <w:pPr>
              <w:spacing w:after="0" w:line="330" w:lineRule="atLeast"/>
              <w:rPr>
                <w:rFonts w:ascii="宋体" w:eastAsia="宋体" w:hAnsi="宋体" w:cs="宋体"/>
                <w:color w:val="4F4F4F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/>
                <w:color w:val="4F4F4F"/>
                <w:sz w:val="24"/>
                <w:szCs w:val="24"/>
                <w:lang w:val="en-US"/>
              </w:rPr>
              <w:t>指针变量。</w:t>
            </w:r>
          </w:p>
        </w:tc>
        <w:tc>
          <w:tcPr>
            <w:tcW w:w="106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F3E59" w:rsidRPr="00E70AB8" w:rsidRDefault="00AF3E59" w:rsidP="00AF3E59">
            <w:pPr>
              <w:spacing w:after="0" w:line="330" w:lineRule="atLeast"/>
              <w:rPr>
                <w:rFonts w:ascii="宋体" w:eastAsia="宋体" w:hAnsi="宋体" w:cs="宋体"/>
                <w:color w:val="4F4F4F"/>
                <w:sz w:val="24"/>
                <w:szCs w:val="24"/>
                <w:lang w:val="en-US"/>
              </w:rPr>
            </w:pPr>
            <w:r w:rsidRPr="00E70AB8">
              <w:rPr>
                <w:rFonts w:ascii="宋体" w:eastAsia="宋体" w:hAnsi="宋体" w:cs="宋体"/>
                <w:color w:val="4F4F4F"/>
                <w:sz w:val="24"/>
                <w:szCs w:val="24"/>
                <w:lang w:val="en-US"/>
              </w:rPr>
              <w:t>*a; 是一个指针变量</w:t>
            </w:r>
          </w:p>
        </w:tc>
      </w:tr>
    </w:tbl>
    <w:p w:rsidR="00AF3E59" w:rsidRPr="00E70AB8" w:rsidRDefault="00AF3E59" w:rsidP="00C22B01">
      <w:pPr>
        <w:rPr>
          <w:rFonts w:hint="eastAsia"/>
          <w:sz w:val="24"/>
          <w:szCs w:val="24"/>
        </w:rPr>
      </w:pPr>
    </w:p>
    <w:p w:rsidR="00583147" w:rsidRPr="00E70AB8" w:rsidRDefault="00B76A39" w:rsidP="00B76A39">
      <w:pPr>
        <w:pStyle w:val="2"/>
        <w:rPr>
          <w:rFonts w:ascii="Arial" w:hAnsi="Arial" w:cs="Arial"/>
          <w:sz w:val="24"/>
          <w:szCs w:val="24"/>
          <w:lang w:val="en-US"/>
        </w:rPr>
      </w:pPr>
      <w:bookmarkStart w:id="26" w:name="_Toc152965092"/>
      <w:r w:rsidRPr="00E70AB8">
        <w:rPr>
          <w:sz w:val="24"/>
          <w:szCs w:val="24"/>
          <w:lang w:val="en-US"/>
        </w:rPr>
        <w:t>2.</w:t>
      </w:r>
      <w:r w:rsidR="00583147" w:rsidRPr="00E70AB8">
        <w:rPr>
          <w:sz w:val="24"/>
          <w:szCs w:val="24"/>
          <w:lang w:val="en-US"/>
        </w:rPr>
        <w:t>7.</w:t>
      </w:r>
      <w:r w:rsidR="00583147" w:rsidRPr="00E70AB8">
        <w:rPr>
          <w:sz w:val="24"/>
          <w:szCs w:val="24"/>
          <w:lang w:val="en-US"/>
        </w:rPr>
        <w:t>运算符优先级</w:t>
      </w:r>
      <w:bookmarkEnd w:id="26"/>
    </w:p>
    <w:p w:rsidR="00583147" w:rsidRPr="00E70AB8" w:rsidRDefault="00583147" w:rsidP="006A4E42">
      <w:pPr>
        <w:shd w:val="clear" w:color="auto" w:fill="FFFFFF"/>
        <w:spacing w:after="240" w:line="240" w:lineRule="auto"/>
        <w:rPr>
          <w:rFonts w:ascii="Arial" w:eastAsia="宋体" w:hAnsi="Arial" w:cs="Arial"/>
          <w:color w:val="4D4D4D"/>
          <w:sz w:val="24"/>
          <w:szCs w:val="24"/>
          <w:lang w:val="en-US"/>
        </w:rPr>
      </w:pP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所谓优先级，就是当多个运算符出现在同一个表达式中时，先执行哪个运算符，比如：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a + b * c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，先计算乘法后计算加法，说明乘法运算符的优先级比加法运算符的优先级高，注意：下表中，优先级值</w:t>
      </w:r>
      <w:r w:rsidR="00213485" w:rsidRPr="00E70AB8">
        <w:rPr>
          <w:rFonts w:ascii="Arial" w:eastAsia="宋体" w:hAnsi="Arial" w:cs="Arial" w:hint="eastAsia"/>
          <w:color w:val="4D4D4D"/>
          <w:sz w:val="24"/>
          <w:szCs w:val="24"/>
          <w:lang w:val="en-US"/>
        </w:rPr>
        <w:t>（数值越大例如</w:t>
      </w:r>
      <w:r w:rsidR="00213485" w:rsidRPr="00E70AB8">
        <w:rPr>
          <w:rFonts w:ascii="Arial" w:eastAsia="宋体" w:hAnsi="Arial" w:cs="Arial" w:hint="eastAsia"/>
          <w:color w:val="4D4D4D"/>
          <w:sz w:val="24"/>
          <w:szCs w:val="24"/>
          <w:lang w:val="en-US"/>
        </w:rPr>
        <w:t>1</w:t>
      </w:r>
      <w:r w:rsidR="00213485"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4</w:t>
      </w:r>
      <w:r w:rsidR="00213485" w:rsidRPr="00E70AB8">
        <w:rPr>
          <w:rFonts w:ascii="Arial" w:eastAsia="宋体" w:hAnsi="Arial" w:cs="Arial" w:hint="eastAsia"/>
          <w:color w:val="4D4D4D"/>
          <w:sz w:val="24"/>
          <w:szCs w:val="24"/>
          <w:lang w:val="en-US"/>
        </w:rPr>
        <w:t>号优先级最高）</w:t>
      </w:r>
      <w:r w:rsidRPr="00E70AB8">
        <w:rPr>
          <w:rFonts w:ascii="Arial" w:eastAsia="宋体" w:hAnsi="Arial" w:cs="Arial"/>
          <w:color w:val="4D4D4D"/>
          <w:sz w:val="24"/>
          <w:szCs w:val="24"/>
          <w:lang w:val="en-US"/>
        </w:rPr>
        <w:t>越大，表示优先级越高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88"/>
        <w:gridCol w:w="1984"/>
        <w:gridCol w:w="3790"/>
        <w:gridCol w:w="2255"/>
      </w:tblGrid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优先级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分类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运算符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结合性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逗号运算符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,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从左到右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2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赋值运算符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=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+=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-=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*=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/=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%=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&gt;=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 &lt;&lt;=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&amp;=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^=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|=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从右到左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3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逻辑或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||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从左到右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4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逻辑与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&amp;&amp;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从左到右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按位或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|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从左到右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6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按位异或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^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从左到右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7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按位与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&amp;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从左到右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8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相等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/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不等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==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!=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从左到右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9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关系运算符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&lt;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&lt;=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&gt;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&gt;=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从左到右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10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位移运算符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&lt;&lt;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&gt;&gt;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从左到右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11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加法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/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减法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+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-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从左到右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12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乘法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/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除法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/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取余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*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（乘号）、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/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%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从左到右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13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单目运算符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proofErr w:type="gramStart"/>
            <w:r w:rsidRPr="00E70AB8">
              <w:rPr>
                <w:rFonts w:hint="eastAsia"/>
                <w:sz w:val="24"/>
                <w:szCs w:val="24"/>
                <w:lang w:val="en-US"/>
              </w:rPr>
              <w:t>!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proofErr w:type="gramEnd"/>
            <w:r w:rsidRPr="00E70AB8">
              <w:rPr>
                <w:rFonts w:hint="eastAsia"/>
                <w:sz w:val="24"/>
                <w:szCs w:val="24"/>
                <w:lang w:val="en-US"/>
              </w:rPr>
              <w:t>*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（指针）、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 xml:space="preserve">&amp; 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++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--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+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（正号）、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-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（负号）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从右到左</w:t>
            </w:r>
          </w:p>
        </w:tc>
      </w:tr>
      <w:tr w:rsidR="00213485" w:rsidRPr="00E70AB8" w:rsidTr="00213485">
        <w:tc>
          <w:tcPr>
            <w:tcW w:w="988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14</w:t>
            </w:r>
          </w:p>
        </w:tc>
        <w:tc>
          <w:tcPr>
            <w:tcW w:w="1984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后缀运算符</w:t>
            </w:r>
          </w:p>
        </w:tc>
        <w:tc>
          <w:tcPr>
            <w:tcW w:w="3790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( )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[ ]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、</w:t>
            </w:r>
            <w:r w:rsidRPr="00E70AB8">
              <w:rPr>
                <w:rFonts w:hint="eastAsia"/>
                <w:sz w:val="24"/>
                <w:szCs w:val="24"/>
                <w:lang w:val="en-US"/>
              </w:rPr>
              <w:t>-&gt;</w:t>
            </w:r>
          </w:p>
        </w:tc>
        <w:tc>
          <w:tcPr>
            <w:tcW w:w="2255" w:type="dxa"/>
          </w:tcPr>
          <w:p w:rsidR="00213485" w:rsidRPr="00E70AB8" w:rsidRDefault="00213485" w:rsidP="006A7563">
            <w:pPr>
              <w:rPr>
                <w:rFonts w:hint="eastAsia"/>
                <w:sz w:val="24"/>
                <w:szCs w:val="24"/>
                <w:lang w:val="en-US"/>
              </w:rPr>
            </w:pPr>
            <w:r w:rsidRPr="00E70AB8">
              <w:rPr>
                <w:rFonts w:hint="eastAsia"/>
                <w:sz w:val="24"/>
                <w:szCs w:val="24"/>
                <w:lang w:val="en-US"/>
              </w:rPr>
              <w:t>从左到右</w:t>
            </w:r>
          </w:p>
        </w:tc>
      </w:tr>
    </w:tbl>
    <w:p w:rsidR="00213485" w:rsidRPr="00E70AB8" w:rsidRDefault="00213485" w:rsidP="00213485">
      <w:pPr>
        <w:rPr>
          <w:rFonts w:hint="eastAsia"/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t>总结优先级：</w:t>
      </w:r>
    </w:p>
    <w:p w:rsidR="00213485" w:rsidRPr="00E70AB8" w:rsidRDefault="00213485" w:rsidP="00213485">
      <w:pPr>
        <w:rPr>
          <w:sz w:val="24"/>
          <w:szCs w:val="24"/>
          <w:lang w:val="en-US"/>
        </w:rPr>
      </w:pPr>
    </w:p>
    <w:p w:rsidR="00213485" w:rsidRPr="00E70AB8" w:rsidRDefault="00213485" w:rsidP="00213485">
      <w:pPr>
        <w:rPr>
          <w:sz w:val="24"/>
          <w:szCs w:val="24"/>
          <w:lang w:val="en-US"/>
        </w:rPr>
      </w:pPr>
      <w:r w:rsidRPr="00E70AB8">
        <w:rPr>
          <w:rFonts w:hint="eastAsia"/>
          <w:sz w:val="24"/>
          <w:szCs w:val="24"/>
          <w:lang w:val="en-US"/>
        </w:rPr>
        <w:lastRenderedPageBreak/>
        <w:t>单目运算符</w:t>
      </w:r>
      <w:r w:rsidRPr="00E70AB8">
        <w:rPr>
          <w:rFonts w:hint="eastAsia"/>
          <w:sz w:val="24"/>
          <w:szCs w:val="24"/>
          <w:lang w:val="en-US"/>
        </w:rPr>
        <w:t xml:space="preserve"> &gt; </w:t>
      </w:r>
      <w:r w:rsidRPr="00E70AB8">
        <w:rPr>
          <w:rFonts w:hint="eastAsia"/>
          <w:sz w:val="24"/>
          <w:szCs w:val="24"/>
          <w:lang w:val="en-US"/>
        </w:rPr>
        <w:t>算术运算符</w:t>
      </w:r>
      <w:r w:rsidRPr="00E70AB8">
        <w:rPr>
          <w:rFonts w:hint="eastAsia"/>
          <w:sz w:val="24"/>
          <w:szCs w:val="24"/>
          <w:lang w:val="en-US"/>
        </w:rPr>
        <w:t xml:space="preserve"> &gt; </w:t>
      </w:r>
      <w:r w:rsidRPr="00E70AB8">
        <w:rPr>
          <w:rFonts w:hint="eastAsia"/>
          <w:sz w:val="24"/>
          <w:szCs w:val="24"/>
          <w:lang w:val="en-US"/>
        </w:rPr>
        <w:t>位移运算符</w:t>
      </w:r>
      <w:r w:rsidRPr="00E70AB8">
        <w:rPr>
          <w:rFonts w:hint="eastAsia"/>
          <w:sz w:val="24"/>
          <w:szCs w:val="24"/>
          <w:lang w:val="en-US"/>
        </w:rPr>
        <w:t xml:space="preserve"> &gt; </w:t>
      </w:r>
      <w:r w:rsidRPr="00E70AB8">
        <w:rPr>
          <w:rFonts w:hint="eastAsia"/>
          <w:sz w:val="24"/>
          <w:szCs w:val="24"/>
          <w:lang w:val="en-US"/>
        </w:rPr>
        <w:t>关系运算符</w:t>
      </w:r>
      <w:r w:rsidRPr="00E70AB8">
        <w:rPr>
          <w:rFonts w:hint="eastAsia"/>
          <w:sz w:val="24"/>
          <w:szCs w:val="24"/>
          <w:lang w:val="en-US"/>
        </w:rPr>
        <w:t xml:space="preserve"> &gt; </w:t>
      </w:r>
      <w:r w:rsidRPr="00E70AB8">
        <w:rPr>
          <w:rFonts w:hint="eastAsia"/>
          <w:sz w:val="24"/>
          <w:szCs w:val="24"/>
          <w:lang w:val="en-US"/>
        </w:rPr>
        <w:t>位运算符</w:t>
      </w:r>
      <w:r w:rsidRPr="00E70AB8">
        <w:rPr>
          <w:rFonts w:hint="eastAsia"/>
          <w:sz w:val="24"/>
          <w:szCs w:val="24"/>
          <w:lang w:val="en-US"/>
        </w:rPr>
        <w:t xml:space="preserve"> &gt; </w:t>
      </w:r>
      <w:r w:rsidRPr="00E70AB8">
        <w:rPr>
          <w:rFonts w:hint="eastAsia"/>
          <w:sz w:val="24"/>
          <w:szCs w:val="24"/>
          <w:lang w:val="en-US"/>
        </w:rPr>
        <w:t>逻辑运算符</w:t>
      </w:r>
      <w:r w:rsidRPr="00E70AB8">
        <w:rPr>
          <w:rFonts w:hint="eastAsia"/>
          <w:sz w:val="24"/>
          <w:szCs w:val="24"/>
          <w:lang w:val="en-US"/>
        </w:rPr>
        <w:t xml:space="preserve"> &gt; </w:t>
      </w:r>
      <w:r w:rsidRPr="00E70AB8">
        <w:rPr>
          <w:rFonts w:hint="eastAsia"/>
          <w:sz w:val="24"/>
          <w:szCs w:val="24"/>
          <w:lang w:val="en-US"/>
        </w:rPr>
        <w:t>赋值运算符，其中，将</w:t>
      </w:r>
      <w:r w:rsidRPr="00E70AB8">
        <w:rPr>
          <w:rFonts w:hint="eastAsia"/>
          <w:sz w:val="24"/>
          <w:szCs w:val="24"/>
          <w:lang w:val="en-US"/>
        </w:rPr>
        <w:t xml:space="preserve"> </w:t>
      </w:r>
      <w:r w:rsidRPr="00E70AB8">
        <w:rPr>
          <w:rFonts w:hint="eastAsia"/>
          <w:sz w:val="24"/>
          <w:szCs w:val="24"/>
          <w:lang w:val="en-US"/>
        </w:rPr>
        <w:t>“位运算符”</w:t>
      </w:r>
      <w:r w:rsidRPr="00E70AB8">
        <w:rPr>
          <w:rFonts w:hint="eastAsia"/>
          <w:sz w:val="24"/>
          <w:szCs w:val="24"/>
          <w:lang w:val="en-US"/>
        </w:rPr>
        <w:t xml:space="preserve"> </w:t>
      </w:r>
      <w:r w:rsidRPr="00E70AB8">
        <w:rPr>
          <w:rFonts w:hint="eastAsia"/>
          <w:sz w:val="24"/>
          <w:szCs w:val="24"/>
          <w:lang w:val="en-US"/>
        </w:rPr>
        <w:t>大分支</w:t>
      </w:r>
      <w:r w:rsidRPr="00E70AB8">
        <w:rPr>
          <w:rFonts w:hint="eastAsia"/>
          <w:sz w:val="24"/>
          <w:szCs w:val="24"/>
          <w:lang w:val="en-US"/>
        </w:rPr>
        <w:t xml:space="preserve"> </w:t>
      </w:r>
      <w:r w:rsidRPr="00E70AB8">
        <w:rPr>
          <w:rFonts w:hint="eastAsia"/>
          <w:sz w:val="24"/>
          <w:szCs w:val="24"/>
          <w:lang w:val="en-US"/>
        </w:rPr>
        <w:t>分为了</w:t>
      </w:r>
      <w:r w:rsidRPr="00E70AB8">
        <w:rPr>
          <w:rFonts w:hint="eastAsia"/>
          <w:sz w:val="24"/>
          <w:szCs w:val="24"/>
          <w:lang w:val="en-US"/>
        </w:rPr>
        <w:t xml:space="preserve"> </w:t>
      </w:r>
      <w:r w:rsidRPr="00E70AB8">
        <w:rPr>
          <w:rFonts w:hint="eastAsia"/>
          <w:sz w:val="24"/>
          <w:szCs w:val="24"/>
          <w:lang w:val="en-US"/>
        </w:rPr>
        <w:t>位移运算符</w:t>
      </w:r>
      <w:r w:rsidRPr="00E70AB8">
        <w:rPr>
          <w:rFonts w:hint="eastAsia"/>
          <w:sz w:val="24"/>
          <w:szCs w:val="24"/>
          <w:lang w:val="en-US"/>
        </w:rPr>
        <w:t xml:space="preserve"> &lt;&lt;</w:t>
      </w:r>
      <w:r w:rsidRPr="00E70AB8">
        <w:rPr>
          <w:rFonts w:hint="eastAsia"/>
          <w:sz w:val="24"/>
          <w:szCs w:val="24"/>
          <w:lang w:val="en-US"/>
        </w:rPr>
        <w:t>、</w:t>
      </w:r>
      <w:r w:rsidRPr="00E70AB8">
        <w:rPr>
          <w:rFonts w:hint="eastAsia"/>
          <w:sz w:val="24"/>
          <w:szCs w:val="24"/>
          <w:lang w:val="en-US"/>
        </w:rPr>
        <w:t xml:space="preserve">&gt;&gt; </w:t>
      </w:r>
      <w:r w:rsidRPr="00E70AB8">
        <w:rPr>
          <w:rFonts w:hint="eastAsia"/>
          <w:sz w:val="24"/>
          <w:szCs w:val="24"/>
          <w:lang w:val="en-US"/>
        </w:rPr>
        <w:t>和</w:t>
      </w:r>
      <w:r w:rsidRPr="00E70AB8">
        <w:rPr>
          <w:rFonts w:hint="eastAsia"/>
          <w:sz w:val="24"/>
          <w:szCs w:val="24"/>
          <w:lang w:val="en-US"/>
        </w:rPr>
        <w:t xml:space="preserve"> </w:t>
      </w:r>
      <w:r w:rsidRPr="00E70AB8">
        <w:rPr>
          <w:rFonts w:hint="eastAsia"/>
          <w:sz w:val="24"/>
          <w:szCs w:val="24"/>
          <w:lang w:val="en-US"/>
        </w:rPr>
        <w:t>位运算符</w:t>
      </w:r>
      <w:r w:rsidRPr="00E70AB8">
        <w:rPr>
          <w:rFonts w:hint="eastAsia"/>
          <w:sz w:val="24"/>
          <w:szCs w:val="24"/>
          <w:lang w:val="en-US"/>
        </w:rPr>
        <w:t xml:space="preserve"> |</w:t>
      </w:r>
      <w:r w:rsidRPr="00E70AB8">
        <w:rPr>
          <w:rFonts w:hint="eastAsia"/>
          <w:sz w:val="24"/>
          <w:szCs w:val="24"/>
          <w:lang w:val="en-US"/>
        </w:rPr>
        <w:t>、</w:t>
      </w:r>
      <w:r w:rsidRPr="00E70AB8">
        <w:rPr>
          <w:rFonts w:hint="eastAsia"/>
          <w:sz w:val="24"/>
          <w:szCs w:val="24"/>
          <w:lang w:val="en-US"/>
        </w:rPr>
        <w:t>^</w:t>
      </w:r>
      <w:r w:rsidRPr="00E70AB8">
        <w:rPr>
          <w:rFonts w:hint="eastAsia"/>
          <w:sz w:val="24"/>
          <w:szCs w:val="24"/>
          <w:lang w:val="en-US"/>
        </w:rPr>
        <w:t>、</w:t>
      </w:r>
      <w:r w:rsidRPr="00E70AB8">
        <w:rPr>
          <w:rFonts w:hint="eastAsia"/>
          <w:sz w:val="24"/>
          <w:szCs w:val="24"/>
          <w:lang w:val="en-US"/>
        </w:rPr>
        <w:t>&amp;</w:t>
      </w:r>
    </w:p>
    <w:p w:rsidR="00C8204C" w:rsidRPr="00E70AB8" w:rsidRDefault="00C8204C" w:rsidP="00213485">
      <w:pPr>
        <w:rPr>
          <w:sz w:val="24"/>
          <w:szCs w:val="24"/>
          <w:lang w:val="en-US"/>
        </w:rPr>
      </w:pPr>
    </w:p>
    <w:p w:rsidR="00C8204C" w:rsidRPr="00E70AB8" w:rsidRDefault="00C8204C" w:rsidP="00213485">
      <w:pPr>
        <w:rPr>
          <w:rFonts w:hint="eastAsia"/>
          <w:sz w:val="24"/>
          <w:szCs w:val="24"/>
          <w:lang w:val="en-US"/>
        </w:rPr>
      </w:pPr>
    </w:p>
    <w:p w:rsidR="00EE2A93" w:rsidRDefault="00EE2A93" w:rsidP="000B01C8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27" w:name="_Toc152965093"/>
      <w:r w:rsidRPr="00E70AB8">
        <w:rPr>
          <w:rFonts w:hint="eastAsia"/>
          <w:sz w:val="24"/>
          <w:szCs w:val="24"/>
        </w:rPr>
        <w:t>流程控制</w:t>
      </w:r>
      <w:bookmarkEnd w:id="27"/>
    </w:p>
    <w:p w:rsidR="00542935" w:rsidRPr="00542935" w:rsidRDefault="00542935" w:rsidP="00542935">
      <w:pPr>
        <w:rPr>
          <w:rFonts w:hint="eastAsia"/>
        </w:rPr>
      </w:pPr>
      <w:bookmarkStart w:id="28" w:name="_GoBack"/>
      <w:bookmarkEnd w:id="28"/>
    </w:p>
    <w:p w:rsidR="00EE2A93" w:rsidRPr="00E70AB8" w:rsidRDefault="00EE2A93" w:rsidP="000B01C8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29" w:name="_Toc152965094"/>
      <w:r w:rsidRPr="00E70AB8">
        <w:rPr>
          <w:rFonts w:hint="eastAsia"/>
          <w:sz w:val="24"/>
          <w:szCs w:val="24"/>
        </w:rPr>
        <w:lastRenderedPageBreak/>
        <w:t>函数、包、错误处理</w:t>
      </w:r>
      <w:bookmarkEnd w:id="29"/>
    </w:p>
    <w:p w:rsidR="00EE2A93" w:rsidRPr="00E70AB8" w:rsidRDefault="00EE2A93" w:rsidP="00E66B07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30" w:name="_Toc152965095"/>
      <w:r w:rsidRPr="00E70AB8">
        <w:rPr>
          <w:rFonts w:hint="eastAsia"/>
          <w:sz w:val="24"/>
          <w:szCs w:val="24"/>
        </w:rPr>
        <w:t>数组和切片</w:t>
      </w:r>
      <w:bookmarkEnd w:id="30"/>
    </w:p>
    <w:p w:rsidR="00EE2A93" w:rsidRPr="00E70AB8" w:rsidRDefault="00EE2A93" w:rsidP="00E66B07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31" w:name="_Toc152965096"/>
      <w:r w:rsidRPr="00E70AB8">
        <w:rPr>
          <w:rFonts w:hint="eastAsia"/>
          <w:sz w:val="24"/>
          <w:szCs w:val="24"/>
        </w:rPr>
        <w:t>排序和查找</w:t>
      </w:r>
      <w:bookmarkEnd w:id="31"/>
    </w:p>
    <w:p w:rsidR="00EE2A93" w:rsidRPr="00E70AB8" w:rsidRDefault="00EE2A93" w:rsidP="00E66B07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32" w:name="_Toc152965097"/>
      <w:r w:rsidRPr="00E70AB8">
        <w:rPr>
          <w:rFonts w:hint="eastAsia"/>
          <w:sz w:val="24"/>
          <w:szCs w:val="24"/>
        </w:rPr>
        <w:t>map</w:t>
      </w:r>
      <w:bookmarkEnd w:id="32"/>
    </w:p>
    <w:p w:rsidR="00EE2A93" w:rsidRPr="00E70AB8" w:rsidRDefault="00EE2A93" w:rsidP="00E66B07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33" w:name="_Toc152965098"/>
      <w:r w:rsidRPr="00E70AB8">
        <w:rPr>
          <w:rFonts w:hint="eastAsia"/>
          <w:sz w:val="24"/>
          <w:szCs w:val="24"/>
        </w:rPr>
        <w:t>面向对象编程</w:t>
      </w:r>
      <w:bookmarkEnd w:id="33"/>
    </w:p>
    <w:p w:rsidR="00EE2A93" w:rsidRPr="00E70AB8" w:rsidRDefault="00F30094" w:rsidP="006A31BD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34" w:name="_Toc152965099"/>
      <w:r w:rsidRPr="00E70AB8">
        <w:rPr>
          <w:rFonts w:hint="eastAsia"/>
          <w:sz w:val="24"/>
          <w:szCs w:val="24"/>
        </w:rPr>
        <w:t>小项目案例</w:t>
      </w:r>
      <w:bookmarkEnd w:id="34"/>
    </w:p>
    <w:p w:rsidR="00EE2A93" w:rsidRPr="00E70AB8" w:rsidRDefault="00EE2A93" w:rsidP="007C6ADB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35" w:name="_Toc152965100"/>
      <w:r w:rsidRPr="00E70AB8">
        <w:rPr>
          <w:rFonts w:hint="eastAsia"/>
          <w:sz w:val="24"/>
          <w:szCs w:val="24"/>
        </w:rPr>
        <w:t>文件操作</w:t>
      </w:r>
      <w:bookmarkEnd w:id="35"/>
    </w:p>
    <w:p w:rsidR="00EE2A93" w:rsidRPr="00E70AB8" w:rsidRDefault="00EE2A93" w:rsidP="004F3041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36" w:name="_Toc152965101"/>
      <w:r w:rsidRPr="00E70AB8">
        <w:rPr>
          <w:rFonts w:hint="eastAsia"/>
          <w:sz w:val="24"/>
          <w:szCs w:val="24"/>
        </w:rPr>
        <w:t>单元测试</w:t>
      </w:r>
      <w:bookmarkEnd w:id="36"/>
    </w:p>
    <w:p w:rsidR="00EE2A93" w:rsidRPr="00E70AB8" w:rsidRDefault="00156BA1" w:rsidP="00E10B95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37" w:name="_Toc152965102"/>
      <w:r w:rsidRPr="00E70AB8">
        <w:rPr>
          <w:rFonts w:hint="eastAsia"/>
          <w:sz w:val="24"/>
          <w:szCs w:val="24"/>
        </w:rPr>
        <w:t>协程和管道</w:t>
      </w:r>
      <w:bookmarkEnd w:id="37"/>
    </w:p>
    <w:p w:rsidR="006074F6" w:rsidRPr="00E70AB8" w:rsidRDefault="006074F6" w:rsidP="00C92571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38" w:name="_Toc152965103"/>
      <w:r w:rsidRPr="00E70AB8">
        <w:rPr>
          <w:rFonts w:hint="eastAsia"/>
          <w:sz w:val="24"/>
          <w:szCs w:val="24"/>
        </w:rPr>
        <w:t>反射和常量</w:t>
      </w:r>
      <w:bookmarkEnd w:id="38"/>
    </w:p>
    <w:p w:rsidR="00E2753C" w:rsidRPr="00E70AB8" w:rsidRDefault="00E2753C" w:rsidP="004C6EEF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39" w:name="_Toc152965104"/>
      <w:r w:rsidRPr="00E70AB8">
        <w:rPr>
          <w:sz w:val="24"/>
          <w:szCs w:val="24"/>
          <w:lang w:val="en-US"/>
        </w:rPr>
        <w:t>TCP</w:t>
      </w:r>
      <w:r w:rsidRPr="00E70AB8">
        <w:rPr>
          <w:rFonts w:hint="eastAsia"/>
          <w:sz w:val="24"/>
          <w:szCs w:val="24"/>
          <w:lang w:val="en-US"/>
        </w:rPr>
        <w:t>编程</w:t>
      </w:r>
      <w:bookmarkEnd w:id="39"/>
    </w:p>
    <w:p w:rsidR="00E2753C" w:rsidRPr="00E70AB8" w:rsidRDefault="00E2753C" w:rsidP="00F92836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40" w:name="_Toc152965105"/>
      <w:proofErr w:type="spellStart"/>
      <w:r w:rsidRPr="00E70AB8">
        <w:rPr>
          <w:rFonts w:hint="eastAsia"/>
          <w:sz w:val="24"/>
          <w:szCs w:val="24"/>
          <w:lang w:val="en-US"/>
        </w:rPr>
        <w:t>redis</w:t>
      </w:r>
      <w:proofErr w:type="spellEnd"/>
      <w:r w:rsidRPr="00E70AB8">
        <w:rPr>
          <w:rFonts w:hint="eastAsia"/>
          <w:sz w:val="24"/>
          <w:szCs w:val="24"/>
          <w:lang w:val="en-US"/>
        </w:rPr>
        <w:t>使用</w:t>
      </w:r>
      <w:bookmarkEnd w:id="40"/>
    </w:p>
    <w:p w:rsidR="00E2753C" w:rsidRPr="00E70AB8" w:rsidRDefault="00E2753C" w:rsidP="0032618C">
      <w:pPr>
        <w:pStyle w:val="1"/>
        <w:numPr>
          <w:ilvl w:val="0"/>
          <w:numId w:val="11"/>
        </w:numPr>
        <w:rPr>
          <w:sz w:val="24"/>
          <w:szCs w:val="24"/>
        </w:rPr>
      </w:pPr>
      <w:bookmarkStart w:id="41" w:name="_Toc152965106"/>
      <w:r w:rsidRPr="00E70AB8">
        <w:rPr>
          <w:rFonts w:hint="eastAsia"/>
          <w:sz w:val="24"/>
          <w:szCs w:val="24"/>
        </w:rPr>
        <w:t>数据结构</w:t>
      </w:r>
      <w:bookmarkEnd w:id="41"/>
    </w:p>
    <w:p w:rsidR="00201E3B" w:rsidRPr="00E70AB8" w:rsidRDefault="00E2753C" w:rsidP="003A5FE4">
      <w:pPr>
        <w:pStyle w:val="1"/>
        <w:numPr>
          <w:ilvl w:val="0"/>
          <w:numId w:val="11"/>
        </w:numPr>
        <w:rPr>
          <w:rFonts w:hint="eastAsia"/>
          <w:sz w:val="24"/>
          <w:szCs w:val="24"/>
        </w:rPr>
      </w:pPr>
      <w:bookmarkStart w:id="42" w:name="_Toc152965107"/>
      <w:r w:rsidRPr="00E70AB8">
        <w:rPr>
          <w:sz w:val="24"/>
          <w:szCs w:val="24"/>
        </w:rPr>
        <w:t>W</w:t>
      </w:r>
      <w:r w:rsidRPr="00E70AB8">
        <w:rPr>
          <w:rFonts w:hint="eastAsia"/>
          <w:sz w:val="24"/>
          <w:szCs w:val="24"/>
        </w:rPr>
        <w:t>eb</w:t>
      </w:r>
      <w:r w:rsidR="003A5FE4" w:rsidRPr="00E70AB8">
        <w:rPr>
          <w:rFonts w:hint="eastAsia"/>
          <w:sz w:val="24"/>
          <w:szCs w:val="24"/>
        </w:rPr>
        <w:t>开发</w:t>
      </w:r>
      <w:r w:rsidR="005F02F0" w:rsidRPr="00E70AB8">
        <w:rPr>
          <w:rFonts w:hint="eastAsia"/>
          <w:sz w:val="24"/>
          <w:szCs w:val="24"/>
        </w:rPr>
        <w:t>基础</w:t>
      </w:r>
      <w:bookmarkEnd w:id="42"/>
    </w:p>
    <w:p w:rsidR="002E5B1C" w:rsidRPr="00E70AB8" w:rsidRDefault="002E5B1C" w:rsidP="00201E3B">
      <w:pPr>
        <w:rPr>
          <w:sz w:val="24"/>
          <w:szCs w:val="24"/>
          <w:lang w:val="en-US"/>
        </w:rPr>
      </w:pPr>
    </w:p>
    <w:p w:rsidR="002E5B1C" w:rsidRPr="00E70AB8" w:rsidRDefault="002E5B1C" w:rsidP="00201E3B">
      <w:pPr>
        <w:rPr>
          <w:sz w:val="24"/>
          <w:szCs w:val="24"/>
          <w:lang w:val="en-US"/>
        </w:rPr>
      </w:pPr>
    </w:p>
    <w:sectPr w:rsidR="002E5B1C" w:rsidRPr="00E70AB8">
      <w:footerReference w:type="default" r:id="rId25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11EF" w:rsidRDefault="008811EF">
      <w:r>
        <w:separator/>
      </w:r>
    </w:p>
    <w:p w:rsidR="008811EF" w:rsidRDefault="008811EF"/>
  </w:endnote>
  <w:endnote w:type="continuationSeparator" w:id="0">
    <w:p w:rsidR="008811EF" w:rsidRDefault="008811EF">
      <w:r>
        <w:continuationSeparator/>
      </w:r>
    </w:p>
    <w:p w:rsidR="008811EF" w:rsidRDefault="008811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A7563" w:rsidRDefault="006A7563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11EF" w:rsidRDefault="008811EF">
      <w:r>
        <w:separator/>
      </w:r>
    </w:p>
    <w:p w:rsidR="008811EF" w:rsidRDefault="008811EF"/>
  </w:footnote>
  <w:footnote w:type="continuationSeparator" w:id="0">
    <w:p w:rsidR="008811EF" w:rsidRDefault="008811EF">
      <w:r>
        <w:continuationSeparator/>
      </w:r>
    </w:p>
    <w:p w:rsidR="008811EF" w:rsidRDefault="008811E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13E5BC9"/>
    <w:multiLevelType w:val="hybridMultilevel"/>
    <w:tmpl w:val="49EAEADC"/>
    <w:lvl w:ilvl="0" w:tplc="2B1C5C10">
      <w:start w:val="1"/>
      <w:numFmt w:val="japaneseCounting"/>
      <w:lvlText w:val="%1．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B75C41"/>
    <w:multiLevelType w:val="hybridMultilevel"/>
    <w:tmpl w:val="2834DA92"/>
    <w:lvl w:ilvl="0" w:tplc="F2C40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074EDF"/>
    <w:multiLevelType w:val="hybridMultilevel"/>
    <w:tmpl w:val="AE846C9A"/>
    <w:lvl w:ilvl="0" w:tplc="B62E8F9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A838BF"/>
    <w:multiLevelType w:val="multilevel"/>
    <w:tmpl w:val="88E8C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8615C"/>
    <w:multiLevelType w:val="multilevel"/>
    <w:tmpl w:val="AAD2B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3E726B"/>
    <w:multiLevelType w:val="hybridMultilevel"/>
    <w:tmpl w:val="32CAF53A"/>
    <w:lvl w:ilvl="0" w:tplc="96BAF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991849"/>
    <w:multiLevelType w:val="hybridMultilevel"/>
    <w:tmpl w:val="9C2E3DC8"/>
    <w:lvl w:ilvl="0" w:tplc="108C28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D511BA"/>
    <w:multiLevelType w:val="multilevel"/>
    <w:tmpl w:val="776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967C8E"/>
    <w:multiLevelType w:val="hybridMultilevel"/>
    <w:tmpl w:val="1DBE4D96"/>
    <w:lvl w:ilvl="0" w:tplc="0AB4D6B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2113E89"/>
    <w:multiLevelType w:val="multilevel"/>
    <w:tmpl w:val="97DC6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FD7D84"/>
    <w:multiLevelType w:val="multilevel"/>
    <w:tmpl w:val="18968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620C27"/>
    <w:multiLevelType w:val="hybridMultilevel"/>
    <w:tmpl w:val="79648F02"/>
    <w:lvl w:ilvl="0" w:tplc="61DE01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FA03534"/>
    <w:multiLevelType w:val="multilevel"/>
    <w:tmpl w:val="F1701D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13F7042"/>
    <w:multiLevelType w:val="multilevel"/>
    <w:tmpl w:val="ECB45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BB3017"/>
    <w:multiLevelType w:val="hybridMultilevel"/>
    <w:tmpl w:val="1304C17C"/>
    <w:lvl w:ilvl="0" w:tplc="C5247E4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DA47F8"/>
    <w:multiLevelType w:val="multilevel"/>
    <w:tmpl w:val="51B86D08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5423F74"/>
    <w:multiLevelType w:val="hybridMultilevel"/>
    <w:tmpl w:val="1F02F9B2"/>
    <w:lvl w:ilvl="0" w:tplc="A45CCD96">
      <w:start w:val="1"/>
      <w:numFmt w:val="japaneseCounting"/>
      <w:lvlText w:val="%1．"/>
      <w:lvlJc w:val="left"/>
      <w:pPr>
        <w:ind w:left="72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18"/>
  </w:num>
  <w:num w:numId="5">
    <w:abstractNumId w:val="20"/>
  </w:num>
  <w:num w:numId="6">
    <w:abstractNumId w:val="19"/>
  </w:num>
  <w:num w:numId="7">
    <w:abstractNumId w:val="9"/>
  </w:num>
  <w:num w:numId="8">
    <w:abstractNumId w:val="2"/>
  </w:num>
  <w:num w:numId="9">
    <w:abstractNumId w:val="8"/>
  </w:num>
  <w:num w:numId="10">
    <w:abstractNumId w:val="11"/>
  </w:num>
  <w:num w:numId="11">
    <w:abstractNumId w:val="15"/>
  </w:num>
  <w:num w:numId="12">
    <w:abstractNumId w:val="14"/>
  </w:num>
  <w:num w:numId="13">
    <w:abstractNumId w:val="17"/>
  </w:num>
  <w:num w:numId="14">
    <w:abstractNumId w:val="5"/>
  </w:num>
  <w:num w:numId="15">
    <w:abstractNumId w:val="16"/>
  </w:num>
  <w:num w:numId="16">
    <w:abstractNumId w:val="7"/>
  </w:num>
  <w:num w:numId="17">
    <w:abstractNumId w:val="13"/>
  </w:num>
  <w:num w:numId="18">
    <w:abstractNumId w:val="12"/>
  </w:num>
  <w:num w:numId="19">
    <w:abstractNumId w:val="10"/>
  </w:num>
  <w:num w:numId="20">
    <w:abstractNumId w:val="4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E3B"/>
    <w:rsid w:val="00004459"/>
    <w:rsid w:val="000070C5"/>
    <w:rsid w:val="00014967"/>
    <w:rsid w:val="000261D8"/>
    <w:rsid w:val="00060266"/>
    <w:rsid w:val="00062CB5"/>
    <w:rsid w:val="000650B0"/>
    <w:rsid w:val="00070317"/>
    <w:rsid w:val="00073FD7"/>
    <w:rsid w:val="000B01C8"/>
    <w:rsid w:val="000B3F59"/>
    <w:rsid w:val="000C1D3C"/>
    <w:rsid w:val="000C74D0"/>
    <w:rsid w:val="000E4F1A"/>
    <w:rsid w:val="000E722E"/>
    <w:rsid w:val="000F4074"/>
    <w:rsid w:val="0010156B"/>
    <w:rsid w:val="001054E0"/>
    <w:rsid w:val="00106970"/>
    <w:rsid w:val="00113A34"/>
    <w:rsid w:val="00115B4A"/>
    <w:rsid w:val="00132289"/>
    <w:rsid w:val="001329B7"/>
    <w:rsid w:val="00140F93"/>
    <w:rsid w:val="00145A9F"/>
    <w:rsid w:val="001558BC"/>
    <w:rsid w:val="00156028"/>
    <w:rsid w:val="00156BA1"/>
    <w:rsid w:val="001661A3"/>
    <w:rsid w:val="001662AA"/>
    <w:rsid w:val="00173EEF"/>
    <w:rsid w:val="001834EF"/>
    <w:rsid w:val="00190B23"/>
    <w:rsid w:val="001935F0"/>
    <w:rsid w:val="00193944"/>
    <w:rsid w:val="001A23D1"/>
    <w:rsid w:val="001A34A6"/>
    <w:rsid w:val="001B24DA"/>
    <w:rsid w:val="001C1A9B"/>
    <w:rsid w:val="001C7EE3"/>
    <w:rsid w:val="001D0B44"/>
    <w:rsid w:val="001E3C80"/>
    <w:rsid w:val="001E7C41"/>
    <w:rsid w:val="001F32A9"/>
    <w:rsid w:val="001F4DCA"/>
    <w:rsid w:val="001F7A42"/>
    <w:rsid w:val="00201E3B"/>
    <w:rsid w:val="0021033A"/>
    <w:rsid w:val="0021140D"/>
    <w:rsid w:val="00212D27"/>
    <w:rsid w:val="00213485"/>
    <w:rsid w:val="0021682D"/>
    <w:rsid w:val="00224DA0"/>
    <w:rsid w:val="0023399A"/>
    <w:rsid w:val="00237C98"/>
    <w:rsid w:val="002445CE"/>
    <w:rsid w:val="0024495E"/>
    <w:rsid w:val="00245AF7"/>
    <w:rsid w:val="00254ADA"/>
    <w:rsid w:val="002554DD"/>
    <w:rsid w:val="00266E1E"/>
    <w:rsid w:val="00267290"/>
    <w:rsid w:val="0027030E"/>
    <w:rsid w:val="00286C44"/>
    <w:rsid w:val="0028725D"/>
    <w:rsid w:val="0028765F"/>
    <w:rsid w:val="002902E1"/>
    <w:rsid w:val="00290A34"/>
    <w:rsid w:val="002A02C1"/>
    <w:rsid w:val="002A26E2"/>
    <w:rsid w:val="002C4F05"/>
    <w:rsid w:val="002D306C"/>
    <w:rsid w:val="002D43D5"/>
    <w:rsid w:val="002D696D"/>
    <w:rsid w:val="002D69DD"/>
    <w:rsid w:val="002D7ECF"/>
    <w:rsid w:val="002E2D38"/>
    <w:rsid w:val="002E5B1C"/>
    <w:rsid w:val="002F7ABA"/>
    <w:rsid w:val="00300744"/>
    <w:rsid w:val="003132F7"/>
    <w:rsid w:val="00314D1A"/>
    <w:rsid w:val="00324676"/>
    <w:rsid w:val="0032618C"/>
    <w:rsid w:val="00335BDF"/>
    <w:rsid w:val="00336922"/>
    <w:rsid w:val="00337136"/>
    <w:rsid w:val="00343F92"/>
    <w:rsid w:val="00344F7B"/>
    <w:rsid w:val="00353116"/>
    <w:rsid w:val="00355533"/>
    <w:rsid w:val="00364CF2"/>
    <w:rsid w:val="0036539D"/>
    <w:rsid w:val="00382C65"/>
    <w:rsid w:val="00382FC3"/>
    <w:rsid w:val="003837F5"/>
    <w:rsid w:val="00395CF2"/>
    <w:rsid w:val="00396EE2"/>
    <w:rsid w:val="003A5FE4"/>
    <w:rsid w:val="003A7665"/>
    <w:rsid w:val="003B0E30"/>
    <w:rsid w:val="003B1137"/>
    <w:rsid w:val="003B3898"/>
    <w:rsid w:val="003B5CA0"/>
    <w:rsid w:val="003C1C64"/>
    <w:rsid w:val="003C4201"/>
    <w:rsid w:val="003C68BE"/>
    <w:rsid w:val="003D3CE7"/>
    <w:rsid w:val="003D4FCF"/>
    <w:rsid w:val="003E24B9"/>
    <w:rsid w:val="003E7A31"/>
    <w:rsid w:val="003E7AD1"/>
    <w:rsid w:val="003E7CF6"/>
    <w:rsid w:val="004003A0"/>
    <w:rsid w:val="00401297"/>
    <w:rsid w:val="004141FF"/>
    <w:rsid w:val="004154F3"/>
    <w:rsid w:val="00434E54"/>
    <w:rsid w:val="00437634"/>
    <w:rsid w:val="004412F9"/>
    <w:rsid w:val="004447D2"/>
    <w:rsid w:val="004556E8"/>
    <w:rsid w:val="00456056"/>
    <w:rsid w:val="004633F8"/>
    <w:rsid w:val="004646E2"/>
    <w:rsid w:val="00466D63"/>
    <w:rsid w:val="0046754A"/>
    <w:rsid w:val="0047046C"/>
    <w:rsid w:val="00476209"/>
    <w:rsid w:val="0049361E"/>
    <w:rsid w:val="004A21E4"/>
    <w:rsid w:val="004B1E79"/>
    <w:rsid w:val="004C6EEF"/>
    <w:rsid w:val="004E5B02"/>
    <w:rsid w:val="004E77DC"/>
    <w:rsid w:val="004F1402"/>
    <w:rsid w:val="004F2E19"/>
    <w:rsid w:val="004F3041"/>
    <w:rsid w:val="005063C4"/>
    <w:rsid w:val="00506D15"/>
    <w:rsid w:val="00512A35"/>
    <w:rsid w:val="00514E36"/>
    <w:rsid w:val="00516993"/>
    <w:rsid w:val="00522E60"/>
    <w:rsid w:val="00533586"/>
    <w:rsid w:val="00533F9D"/>
    <w:rsid w:val="00534FD6"/>
    <w:rsid w:val="00542935"/>
    <w:rsid w:val="00547C66"/>
    <w:rsid w:val="005713F1"/>
    <w:rsid w:val="00575176"/>
    <w:rsid w:val="00580CAD"/>
    <w:rsid w:val="00583147"/>
    <w:rsid w:val="00593E46"/>
    <w:rsid w:val="00594A24"/>
    <w:rsid w:val="005A037D"/>
    <w:rsid w:val="005A1ED7"/>
    <w:rsid w:val="005A3584"/>
    <w:rsid w:val="005A71DD"/>
    <w:rsid w:val="005A78A2"/>
    <w:rsid w:val="005B5830"/>
    <w:rsid w:val="005D03F6"/>
    <w:rsid w:val="005E44BC"/>
    <w:rsid w:val="005F02F0"/>
    <w:rsid w:val="0060551C"/>
    <w:rsid w:val="006074F6"/>
    <w:rsid w:val="00617F61"/>
    <w:rsid w:val="00617F90"/>
    <w:rsid w:val="00624346"/>
    <w:rsid w:val="0063453C"/>
    <w:rsid w:val="006429D8"/>
    <w:rsid w:val="006458BC"/>
    <w:rsid w:val="006500BB"/>
    <w:rsid w:val="00654F73"/>
    <w:rsid w:val="00662000"/>
    <w:rsid w:val="006659AF"/>
    <w:rsid w:val="006772AC"/>
    <w:rsid w:val="00677E94"/>
    <w:rsid w:val="00682B76"/>
    <w:rsid w:val="00684A69"/>
    <w:rsid w:val="00686FC4"/>
    <w:rsid w:val="00687918"/>
    <w:rsid w:val="00697835"/>
    <w:rsid w:val="006A31BD"/>
    <w:rsid w:val="006A4E42"/>
    <w:rsid w:val="006A7563"/>
    <w:rsid w:val="006B3086"/>
    <w:rsid w:val="006B60A1"/>
    <w:rsid w:val="006B6959"/>
    <w:rsid w:val="006C1296"/>
    <w:rsid w:val="006C1DBA"/>
    <w:rsid w:val="006C3C6D"/>
    <w:rsid w:val="006D0D5D"/>
    <w:rsid w:val="007013E7"/>
    <w:rsid w:val="007118B1"/>
    <w:rsid w:val="007140E4"/>
    <w:rsid w:val="00716F45"/>
    <w:rsid w:val="00741980"/>
    <w:rsid w:val="00746F94"/>
    <w:rsid w:val="0075798D"/>
    <w:rsid w:val="007579EE"/>
    <w:rsid w:val="00767AD9"/>
    <w:rsid w:val="00784180"/>
    <w:rsid w:val="007864AB"/>
    <w:rsid w:val="007912BD"/>
    <w:rsid w:val="007965C8"/>
    <w:rsid w:val="007B0323"/>
    <w:rsid w:val="007B077A"/>
    <w:rsid w:val="007B3B91"/>
    <w:rsid w:val="007B4ACC"/>
    <w:rsid w:val="007B6EB0"/>
    <w:rsid w:val="007C23D0"/>
    <w:rsid w:val="007C6613"/>
    <w:rsid w:val="007C6ADB"/>
    <w:rsid w:val="007F4F9D"/>
    <w:rsid w:val="0080207A"/>
    <w:rsid w:val="008057DB"/>
    <w:rsid w:val="008154DA"/>
    <w:rsid w:val="008165BC"/>
    <w:rsid w:val="0081763D"/>
    <w:rsid w:val="008225D5"/>
    <w:rsid w:val="00822611"/>
    <w:rsid w:val="00834703"/>
    <w:rsid w:val="00841F7A"/>
    <w:rsid w:val="00854EF3"/>
    <w:rsid w:val="00861626"/>
    <w:rsid w:val="0086536C"/>
    <w:rsid w:val="00866C35"/>
    <w:rsid w:val="00872E09"/>
    <w:rsid w:val="008811EF"/>
    <w:rsid w:val="0088665F"/>
    <w:rsid w:val="00886F8C"/>
    <w:rsid w:val="00890DBE"/>
    <w:rsid w:val="00891AB9"/>
    <w:rsid w:val="00895E19"/>
    <w:rsid w:val="00897E53"/>
    <w:rsid w:val="008A106F"/>
    <w:rsid w:val="008C5F9C"/>
    <w:rsid w:val="008C7E32"/>
    <w:rsid w:val="008D7C8B"/>
    <w:rsid w:val="008E1287"/>
    <w:rsid w:val="008F0447"/>
    <w:rsid w:val="009060B2"/>
    <w:rsid w:val="00926102"/>
    <w:rsid w:val="009268AE"/>
    <w:rsid w:val="00936CD8"/>
    <w:rsid w:val="00945DBB"/>
    <w:rsid w:val="00947E4C"/>
    <w:rsid w:val="0096354A"/>
    <w:rsid w:val="00987172"/>
    <w:rsid w:val="00991EBD"/>
    <w:rsid w:val="009955F8"/>
    <w:rsid w:val="009A4B42"/>
    <w:rsid w:val="009D3039"/>
    <w:rsid w:val="009E0E37"/>
    <w:rsid w:val="009E140C"/>
    <w:rsid w:val="009F2D3C"/>
    <w:rsid w:val="00A01088"/>
    <w:rsid w:val="00A07794"/>
    <w:rsid w:val="00A11EE2"/>
    <w:rsid w:val="00A21502"/>
    <w:rsid w:val="00A476BB"/>
    <w:rsid w:val="00A47EB2"/>
    <w:rsid w:val="00A47ECE"/>
    <w:rsid w:val="00A60BAF"/>
    <w:rsid w:val="00A6663D"/>
    <w:rsid w:val="00A7489A"/>
    <w:rsid w:val="00A8096E"/>
    <w:rsid w:val="00A821C9"/>
    <w:rsid w:val="00A82C3D"/>
    <w:rsid w:val="00AA4C51"/>
    <w:rsid w:val="00AA55E4"/>
    <w:rsid w:val="00AA6C9A"/>
    <w:rsid w:val="00AC1C54"/>
    <w:rsid w:val="00AD1231"/>
    <w:rsid w:val="00AD2268"/>
    <w:rsid w:val="00AD3C6C"/>
    <w:rsid w:val="00AE098D"/>
    <w:rsid w:val="00AE2984"/>
    <w:rsid w:val="00AE3E01"/>
    <w:rsid w:val="00AF0CC3"/>
    <w:rsid w:val="00AF293D"/>
    <w:rsid w:val="00AF3E59"/>
    <w:rsid w:val="00AF4A5F"/>
    <w:rsid w:val="00B01308"/>
    <w:rsid w:val="00B02E06"/>
    <w:rsid w:val="00B101CB"/>
    <w:rsid w:val="00B10E38"/>
    <w:rsid w:val="00B200BE"/>
    <w:rsid w:val="00B257B4"/>
    <w:rsid w:val="00B27CEE"/>
    <w:rsid w:val="00B34205"/>
    <w:rsid w:val="00B47463"/>
    <w:rsid w:val="00B605ED"/>
    <w:rsid w:val="00B6777C"/>
    <w:rsid w:val="00B75469"/>
    <w:rsid w:val="00B76A39"/>
    <w:rsid w:val="00B81ECC"/>
    <w:rsid w:val="00BA40EB"/>
    <w:rsid w:val="00BB4E84"/>
    <w:rsid w:val="00BC4302"/>
    <w:rsid w:val="00BD7A5E"/>
    <w:rsid w:val="00BD7C6C"/>
    <w:rsid w:val="00BD7E8E"/>
    <w:rsid w:val="00BE5E49"/>
    <w:rsid w:val="00BF07A5"/>
    <w:rsid w:val="00BF51F0"/>
    <w:rsid w:val="00C009E6"/>
    <w:rsid w:val="00C05B36"/>
    <w:rsid w:val="00C06B17"/>
    <w:rsid w:val="00C075BB"/>
    <w:rsid w:val="00C16A71"/>
    <w:rsid w:val="00C16CAE"/>
    <w:rsid w:val="00C20819"/>
    <w:rsid w:val="00C217F8"/>
    <w:rsid w:val="00C22B01"/>
    <w:rsid w:val="00C3096F"/>
    <w:rsid w:val="00C32483"/>
    <w:rsid w:val="00C33C22"/>
    <w:rsid w:val="00C35F1A"/>
    <w:rsid w:val="00C44D9D"/>
    <w:rsid w:val="00C470BA"/>
    <w:rsid w:val="00C543EB"/>
    <w:rsid w:val="00C54526"/>
    <w:rsid w:val="00C57EE0"/>
    <w:rsid w:val="00C66DE4"/>
    <w:rsid w:val="00C67F83"/>
    <w:rsid w:val="00C7396D"/>
    <w:rsid w:val="00C8204C"/>
    <w:rsid w:val="00C8337D"/>
    <w:rsid w:val="00C86DF8"/>
    <w:rsid w:val="00C92571"/>
    <w:rsid w:val="00C9613D"/>
    <w:rsid w:val="00C979F2"/>
    <w:rsid w:val="00CA0969"/>
    <w:rsid w:val="00CA29B8"/>
    <w:rsid w:val="00CA7AF2"/>
    <w:rsid w:val="00CB1BD4"/>
    <w:rsid w:val="00CC0859"/>
    <w:rsid w:val="00CD63C5"/>
    <w:rsid w:val="00CD70AA"/>
    <w:rsid w:val="00CE6A3F"/>
    <w:rsid w:val="00CF1FD1"/>
    <w:rsid w:val="00CF4FE7"/>
    <w:rsid w:val="00D039E2"/>
    <w:rsid w:val="00D100DB"/>
    <w:rsid w:val="00D12336"/>
    <w:rsid w:val="00D420A2"/>
    <w:rsid w:val="00D43FEB"/>
    <w:rsid w:val="00D443B6"/>
    <w:rsid w:val="00D47407"/>
    <w:rsid w:val="00D61F1C"/>
    <w:rsid w:val="00D804BC"/>
    <w:rsid w:val="00D91CA1"/>
    <w:rsid w:val="00D929E8"/>
    <w:rsid w:val="00DA1A33"/>
    <w:rsid w:val="00DA275D"/>
    <w:rsid w:val="00DA410C"/>
    <w:rsid w:val="00DA7A70"/>
    <w:rsid w:val="00DE6029"/>
    <w:rsid w:val="00DE73F5"/>
    <w:rsid w:val="00DF0FC3"/>
    <w:rsid w:val="00E01992"/>
    <w:rsid w:val="00E060D1"/>
    <w:rsid w:val="00E10B95"/>
    <w:rsid w:val="00E2753C"/>
    <w:rsid w:val="00E30ECD"/>
    <w:rsid w:val="00E31294"/>
    <w:rsid w:val="00E31C34"/>
    <w:rsid w:val="00E41E48"/>
    <w:rsid w:val="00E42387"/>
    <w:rsid w:val="00E447DC"/>
    <w:rsid w:val="00E50638"/>
    <w:rsid w:val="00E51C70"/>
    <w:rsid w:val="00E651A4"/>
    <w:rsid w:val="00E66B07"/>
    <w:rsid w:val="00E70AB8"/>
    <w:rsid w:val="00E92CF3"/>
    <w:rsid w:val="00E95C6D"/>
    <w:rsid w:val="00EA214C"/>
    <w:rsid w:val="00EA71AF"/>
    <w:rsid w:val="00EB04B5"/>
    <w:rsid w:val="00ED3846"/>
    <w:rsid w:val="00ED3AC5"/>
    <w:rsid w:val="00ED6F61"/>
    <w:rsid w:val="00EE2A93"/>
    <w:rsid w:val="00EF5F11"/>
    <w:rsid w:val="00EF676B"/>
    <w:rsid w:val="00F11682"/>
    <w:rsid w:val="00F1375C"/>
    <w:rsid w:val="00F159F7"/>
    <w:rsid w:val="00F30094"/>
    <w:rsid w:val="00F4356F"/>
    <w:rsid w:val="00F5127C"/>
    <w:rsid w:val="00F52B67"/>
    <w:rsid w:val="00F57274"/>
    <w:rsid w:val="00F71473"/>
    <w:rsid w:val="00F81FAC"/>
    <w:rsid w:val="00F83019"/>
    <w:rsid w:val="00F83317"/>
    <w:rsid w:val="00F922B2"/>
    <w:rsid w:val="00F92836"/>
    <w:rsid w:val="00FA5573"/>
    <w:rsid w:val="00FA61ED"/>
    <w:rsid w:val="00FC0C0F"/>
    <w:rsid w:val="00FC7029"/>
    <w:rsid w:val="00FD4E05"/>
    <w:rsid w:val="00FD6F23"/>
    <w:rsid w:val="00FD745B"/>
    <w:rsid w:val="00FF019C"/>
    <w:rsid w:val="00FF5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5AEDB"/>
  <w15:chartTrackingRefBased/>
  <w15:docId w15:val="{EAA36DA7-1C33-E24E-8766-DA834E1F1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 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 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 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 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 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 字符"/>
    <w:basedOn w:val="a2"/>
    <w:link w:val="3"/>
    <w:uiPriority w:val="9"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 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 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">
    <w:name w:val="TOC Heading"/>
    <w:basedOn w:val="1"/>
    <w:next w:val="a1"/>
    <w:uiPriority w:val="39"/>
    <w:unhideWhenUsed/>
    <w:qFormat/>
    <w:pPr>
      <w:outlineLvl w:val="9"/>
    </w:pPr>
  </w:style>
  <w:style w:type="character" w:styleId="afa">
    <w:name w:val="Hyperlink"/>
    <w:basedOn w:val="a2"/>
    <w:uiPriority w:val="99"/>
    <w:unhideWhenUsed/>
    <w:rPr>
      <w:color w:val="731C3F" w:themeColor="hyperlink"/>
      <w:u w:val="single"/>
    </w:rPr>
  </w:style>
  <w:style w:type="table" w:styleId="afb">
    <w:name w:val="Table Grid"/>
    <w:basedOn w:val="a3"/>
    <w:uiPriority w:val="39"/>
    <w:rsid w:val="002E5B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List Paragraph"/>
    <w:basedOn w:val="a1"/>
    <w:uiPriority w:val="34"/>
    <w:unhideWhenUsed/>
    <w:qFormat/>
    <w:rsid w:val="00EE2A93"/>
    <w:pPr>
      <w:ind w:firstLineChars="200" w:firstLine="420"/>
    </w:pPr>
  </w:style>
  <w:style w:type="paragraph" w:styleId="TOC2">
    <w:name w:val="toc 2"/>
    <w:basedOn w:val="a1"/>
    <w:next w:val="a1"/>
    <w:autoRedefine/>
    <w:uiPriority w:val="39"/>
    <w:unhideWhenUsed/>
    <w:rsid w:val="00D100DB"/>
    <w:pPr>
      <w:spacing w:after="0"/>
      <w:ind w:left="300"/>
    </w:pPr>
    <w:rPr>
      <w:smallCaps/>
      <w:sz w:val="20"/>
      <w:szCs w:val="20"/>
    </w:rPr>
  </w:style>
  <w:style w:type="paragraph" w:styleId="TOC1">
    <w:name w:val="toc 1"/>
    <w:basedOn w:val="a1"/>
    <w:next w:val="a1"/>
    <w:autoRedefine/>
    <w:uiPriority w:val="39"/>
    <w:unhideWhenUsed/>
    <w:rsid w:val="00D100DB"/>
    <w:pPr>
      <w:spacing w:before="120"/>
    </w:pPr>
    <w:rPr>
      <w:b/>
      <w:bCs/>
      <w:caps/>
      <w:sz w:val="20"/>
      <w:szCs w:val="20"/>
    </w:rPr>
  </w:style>
  <w:style w:type="paragraph" w:styleId="TOC3">
    <w:name w:val="toc 3"/>
    <w:basedOn w:val="a1"/>
    <w:next w:val="a1"/>
    <w:autoRedefine/>
    <w:uiPriority w:val="39"/>
    <w:unhideWhenUsed/>
    <w:rsid w:val="00D100DB"/>
    <w:pPr>
      <w:spacing w:after="0"/>
      <w:ind w:left="600"/>
    </w:pPr>
    <w:rPr>
      <w:i/>
      <w:iCs/>
      <w:sz w:val="20"/>
      <w:szCs w:val="20"/>
    </w:rPr>
  </w:style>
  <w:style w:type="paragraph" w:styleId="TOC4">
    <w:name w:val="toc 4"/>
    <w:basedOn w:val="a1"/>
    <w:next w:val="a1"/>
    <w:autoRedefine/>
    <w:uiPriority w:val="39"/>
    <w:unhideWhenUsed/>
    <w:rsid w:val="00D100DB"/>
    <w:pPr>
      <w:spacing w:after="0"/>
      <w:ind w:left="900"/>
    </w:pPr>
    <w:rPr>
      <w:sz w:val="18"/>
      <w:szCs w:val="18"/>
    </w:rPr>
  </w:style>
  <w:style w:type="paragraph" w:styleId="TOC5">
    <w:name w:val="toc 5"/>
    <w:basedOn w:val="a1"/>
    <w:next w:val="a1"/>
    <w:autoRedefine/>
    <w:uiPriority w:val="39"/>
    <w:unhideWhenUsed/>
    <w:rsid w:val="00D100DB"/>
    <w:pPr>
      <w:spacing w:after="0"/>
      <w:ind w:left="1200"/>
    </w:pPr>
    <w:rPr>
      <w:sz w:val="18"/>
      <w:szCs w:val="18"/>
    </w:rPr>
  </w:style>
  <w:style w:type="paragraph" w:styleId="TOC6">
    <w:name w:val="toc 6"/>
    <w:basedOn w:val="a1"/>
    <w:next w:val="a1"/>
    <w:autoRedefine/>
    <w:uiPriority w:val="39"/>
    <w:unhideWhenUsed/>
    <w:rsid w:val="00D100DB"/>
    <w:pPr>
      <w:spacing w:after="0"/>
      <w:ind w:left="1500"/>
    </w:pPr>
    <w:rPr>
      <w:sz w:val="18"/>
      <w:szCs w:val="18"/>
    </w:rPr>
  </w:style>
  <w:style w:type="paragraph" w:styleId="TOC7">
    <w:name w:val="toc 7"/>
    <w:basedOn w:val="a1"/>
    <w:next w:val="a1"/>
    <w:autoRedefine/>
    <w:uiPriority w:val="39"/>
    <w:unhideWhenUsed/>
    <w:rsid w:val="00D100DB"/>
    <w:pPr>
      <w:spacing w:after="0"/>
      <w:ind w:left="1800"/>
    </w:pPr>
    <w:rPr>
      <w:sz w:val="18"/>
      <w:szCs w:val="18"/>
    </w:rPr>
  </w:style>
  <w:style w:type="paragraph" w:styleId="TOC8">
    <w:name w:val="toc 8"/>
    <w:basedOn w:val="a1"/>
    <w:next w:val="a1"/>
    <w:autoRedefine/>
    <w:uiPriority w:val="39"/>
    <w:unhideWhenUsed/>
    <w:rsid w:val="00D100DB"/>
    <w:pPr>
      <w:spacing w:after="0"/>
      <w:ind w:left="2100"/>
    </w:pPr>
    <w:rPr>
      <w:sz w:val="18"/>
      <w:szCs w:val="18"/>
    </w:rPr>
  </w:style>
  <w:style w:type="paragraph" w:styleId="TOC9">
    <w:name w:val="toc 9"/>
    <w:basedOn w:val="a1"/>
    <w:next w:val="a1"/>
    <w:autoRedefine/>
    <w:uiPriority w:val="39"/>
    <w:unhideWhenUsed/>
    <w:rsid w:val="00D100DB"/>
    <w:pPr>
      <w:spacing w:after="0"/>
      <w:ind w:left="2400"/>
    </w:pPr>
    <w:rPr>
      <w:sz w:val="18"/>
      <w:szCs w:val="18"/>
    </w:rPr>
  </w:style>
  <w:style w:type="paragraph" w:styleId="HTML">
    <w:name w:val="HTML Preformatted"/>
    <w:basedOn w:val="a1"/>
    <w:link w:val="HTML0"/>
    <w:uiPriority w:val="99"/>
    <w:unhideWhenUsed/>
    <w:rsid w:val="006B60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color w:val="auto"/>
      <w:sz w:val="24"/>
      <w:szCs w:val="24"/>
      <w:lang w:val="en-US"/>
    </w:rPr>
  </w:style>
  <w:style w:type="character" w:customStyle="1" w:styleId="HTML0">
    <w:name w:val="HTML 预设格式 字符"/>
    <w:basedOn w:val="a2"/>
    <w:link w:val="HTML"/>
    <w:uiPriority w:val="99"/>
    <w:rsid w:val="006B60A1"/>
    <w:rPr>
      <w:rFonts w:ascii="宋体" w:eastAsia="宋体" w:hAnsi="宋体" w:cs="宋体"/>
      <w:color w:val="auto"/>
      <w:sz w:val="24"/>
      <w:szCs w:val="24"/>
      <w:lang w:eastAsia="zh-CN"/>
    </w:rPr>
  </w:style>
  <w:style w:type="paragraph" w:styleId="afd">
    <w:name w:val="Revision"/>
    <w:hidden/>
    <w:uiPriority w:val="99"/>
    <w:semiHidden/>
    <w:rsid w:val="00456056"/>
    <w:pPr>
      <w:spacing w:after="0" w:line="240" w:lineRule="auto"/>
    </w:pPr>
    <w:rPr>
      <w:lang w:val="en-GB" w:eastAsia="zh-CN"/>
    </w:rPr>
  </w:style>
  <w:style w:type="paragraph" w:styleId="afe">
    <w:name w:val="Normal (Web)"/>
    <w:basedOn w:val="a1"/>
    <w:uiPriority w:val="99"/>
    <w:semiHidden/>
    <w:unhideWhenUsed/>
    <w:rsid w:val="00947E4C"/>
    <w:pPr>
      <w:spacing w:before="100" w:beforeAutospacing="1" w:after="100" w:afterAutospacing="1" w:line="240" w:lineRule="auto"/>
    </w:pPr>
    <w:rPr>
      <w:rFonts w:ascii="宋体" w:eastAsia="宋体" w:hAnsi="宋体" w:cs="宋体"/>
      <w:color w:val="auto"/>
      <w:sz w:val="24"/>
      <w:szCs w:val="24"/>
      <w:lang w:val="en-US"/>
    </w:rPr>
  </w:style>
  <w:style w:type="character" w:styleId="HTML1">
    <w:name w:val="HTML Code"/>
    <w:basedOn w:val="a2"/>
    <w:uiPriority w:val="99"/>
    <w:semiHidden/>
    <w:unhideWhenUsed/>
    <w:rsid w:val="00CA0969"/>
    <w:rPr>
      <w:rFonts w:ascii="宋体" w:eastAsia="宋体" w:hAnsi="宋体" w:cs="宋体"/>
      <w:sz w:val="24"/>
      <w:szCs w:val="24"/>
    </w:rPr>
  </w:style>
  <w:style w:type="character" w:customStyle="1" w:styleId="code-copy-text">
    <w:name w:val="code-copy-text"/>
    <w:basedOn w:val="a2"/>
    <w:rsid w:val="00D47407"/>
  </w:style>
  <w:style w:type="character" w:customStyle="1" w:styleId="hljs-number">
    <w:name w:val="hljs-number"/>
    <w:basedOn w:val="a2"/>
    <w:rsid w:val="00C33C22"/>
  </w:style>
  <w:style w:type="character" w:customStyle="1" w:styleId="hljs-operator">
    <w:name w:val="hljs-operator"/>
    <w:basedOn w:val="a2"/>
    <w:rsid w:val="00BF51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521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2070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8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3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42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240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6335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63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05476">
                  <w:marLeft w:val="0"/>
                  <w:marRight w:val="0"/>
                  <w:marTop w:val="15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8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75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7427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5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344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196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1063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493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0681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1298652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6961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8003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8960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49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160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21144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anstack/Library/Containers/com.microsoft.Word/Data/Library/Application%20Support/Microsoft/Office/16.0/DTS/zh-CN%7bE39D7947-4447-374E-8BE3-D3781F21C354%7d/%7b342A3CDA-235E-A049-9F9F-30F71FE284CD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CA2EE7D-A901-9E48-BE00-355781E2E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{342A3CDA-235E-A049-9F9F-30F71FE284CD}tf10002086.dotx</Template>
  <TotalTime>234</TotalTime>
  <Pages>29</Pages>
  <Words>3536</Words>
  <Characters>20159</Characters>
  <Application>Microsoft Office Word</Application>
  <DocSecurity>0</DocSecurity>
  <Lines>167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&lt;Lorem Ipsum&gt;</vt:lpstr>
    </vt:vector>
  </TitlesOfParts>
  <Company/>
  <LinksUpToDate>false</LinksUpToDate>
  <CharactersWithSpaces>23648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404</cp:revision>
  <dcterms:created xsi:type="dcterms:W3CDTF">2023-10-31T04:08:00Z</dcterms:created>
  <dcterms:modified xsi:type="dcterms:W3CDTF">2023-12-08T13:58:00Z</dcterms:modified>
</cp:coreProperties>
</file>